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2B70191B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3229100E" w14:textId="77777777" w:rsidR="004B7E44" w:rsidRDefault="004B7E44" w:rsidP="004B7E44"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1F5E1810" wp14:editId="77CDD7A7">
                      <wp:extent cx="5419725" cy="1506829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9725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FDF71D" w14:textId="5D5AA8C2" w:rsidR="004B7E44" w:rsidRPr="004B7E44" w:rsidRDefault="00A42D00" w:rsidP="004B7E44">
                                  <w:pPr>
                                    <w:pStyle w:val="Ttulo"/>
                                  </w:pPr>
                                  <w:r w:rsidRPr="00B06D9C">
                                    <w:rPr>
                                      <w:bCs/>
                                    </w:rPr>
                                    <w:t>INFORME DEL PROYECTO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F5E181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426.75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" filled="f" stroked="f" strokeweight=".5pt">
                      <v:textbox>
                        <w:txbxContent>
                          <w:p w14:paraId="32FDF71D" w14:textId="5D5AA8C2" w:rsidR="004B7E44" w:rsidRPr="004B7E44" w:rsidRDefault="00A42D00" w:rsidP="004B7E44">
                            <w:pPr>
                              <w:pStyle w:val="Ttulo"/>
                            </w:pPr>
                            <w:r w:rsidRPr="00B06D9C">
                              <w:rPr>
                                <w:bCs/>
                              </w:rPr>
                              <w:t>INFORME DEL PROYECTO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C59BE21" w14:textId="77777777" w:rsidR="004B7E44" w:rsidRDefault="004B7E44" w:rsidP="004B7E44"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D72A90" wp14:editId="0F88AAC3">
                      <wp:extent cx="785611" cy="0"/>
                      <wp:effectExtent l="0" t="38100" r="52705" b="3810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5577963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49DFD80C" w14:textId="77777777" w:rsidR="004B7E44" w:rsidRDefault="004B7E44" w:rsidP="004B7E44"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90BA328" wp14:editId="3CEEAF6C">
                      <wp:extent cx="5287617" cy="787179"/>
                      <wp:effectExtent l="0" t="0" r="0" b="0"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87617" cy="7871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AB2304" w14:textId="3E51E19A" w:rsidR="004B7E44" w:rsidRPr="00A42D00" w:rsidRDefault="00A42D00" w:rsidP="00A42D00">
                                  <w:pPr>
                                    <w:spacing w:after="160" w:line="278" w:lineRule="auto"/>
                                    <w:rPr>
                                      <w:b/>
                                      <w:bCs/>
                                      <w:sz w:val="40"/>
                                      <w:szCs w:val="32"/>
                                    </w:rPr>
                                  </w:pPr>
                                  <w:r w:rsidRPr="00B06D9C">
                                    <w:rPr>
                                      <w:b/>
                                      <w:bCs/>
                                      <w:sz w:val="40"/>
                                      <w:szCs w:val="32"/>
                                    </w:rPr>
                                    <w:t xml:space="preserve">Despliegue de Aplicación Web en </w:t>
                                  </w:r>
                                  <w:proofErr w:type="spellStart"/>
                                  <w:r w:rsidRPr="00B06D9C">
                                    <w:rPr>
                                      <w:b/>
                                      <w:bCs/>
                                      <w:sz w:val="40"/>
                                      <w:szCs w:val="32"/>
                                    </w:rPr>
                                    <w:t>Kubernetes</w:t>
                                  </w:r>
                                  <w:proofErr w:type="spellEnd"/>
                                  <w:r w:rsidRPr="00B06D9C">
                                    <w:rPr>
                                      <w:b/>
                                      <w:bCs/>
                                      <w:sz w:val="40"/>
                                      <w:szCs w:val="32"/>
                                    </w:rPr>
                                    <w:t xml:space="preserve"> con </w:t>
                                  </w:r>
                                  <w:proofErr w:type="spellStart"/>
                                  <w:r w:rsidRPr="00B06D9C">
                                    <w:rPr>
                                      <w:b/>
                                      <w:bCs/>
                                      <w:sz w:val="40"/>
                                      <w:szCs w:val="32"/>
                                    </w:rPr>
                                    <w:t>Minikube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90BA328" id="Cuadro de texto 3" o:spid="_x0000_s1027" type="#_x0000_t202" style="width:416.35pt;height: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" filled="f" stroked="f" strokeweight=".5pt">
                      <v:textbox>
                        <w:txbxContent>
                          <w:p w14:paraId="4DAB2304" w14:textId="3E51E19A" w:rsidR="004B7E44" w:rsidRPr="00A42D00" w:rsidRDefault="00A42D00" w:rsidP="00A42D00">
                            <w:pPr>
                              <w:spacing w:after="160" w:line="278" w:lineRule="auto"/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</w:pPr>
                            <w:r w:rsidRPr="00B06D9C"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  <w:t xml:space="preserve">Despliegue de Aplicación Web en </w:t>
                            </w:r>
                            <w:proofErr w:type="spellStart"/>
                            <w:r w:rsidRPr="00B06D9C"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  <w:t>Kubernetes</w:t>
                            </w:r>
                            <w:proofErr w:type="spellEnd"/>
                            <w:r w:rsidRPr="00B06D9C"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  <w:t xml:space="preserve"> con </w:t>
                            </w:r>
                            <w:proofErr w:type="spellStart"/>
                            <w:r w:rsidRPr="00B06D9C">
                              <w:rPr>
                                <w:b/>
                                <w:bCs/>
                                <w:sz w:val="40"/>
                                <w:szCs w:val="32"/>
                              </w:rPr>
                              <w:t>Minikube</w:t>
                            </w:r>
                            <w:proofErr w:type="spellEnd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B7E44" w14:paraId="2EB95CCF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FE4FF" w14:textId="632E59C3" w:rsidR="004B7E44" w:rsidRDefault="00A42D00" w:rsidP="004B7E44"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3F19DF25" wp14:editId="097F5DED">
                      <wp:simplePos x="0" y="0"/>
                      <wp:positionH relativeFrom="column">
                        <wp:posOffset>-629920</wp:posOffset>
                      </wp:positionH>
                      <wp:positionV relativeFrom="page">
                        <wp:posOffset>-3079115</wp:posOffset>
                      </wp:positionV>
                      <wp:extent cx="6748145" cy="5984875"/>
                      <wp:effectExtent l="0" t="0" r="14605" b="15875"/>
                      <wp:wrapNone/>
                      <wp:docPr id="2" name="Rectángulo 2" descr="rectángulo de colo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48145" cy="598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82AA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B7CE3F" id="Rectángulo 2" o:spid="_x0000_s1026" alt="rectángulo de color" style="position:absolute;margin-left:-49.6pt;margin-top:-242.45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" fillcolor="#0082aa" strokecolor="#0070c0" strokeweight="2pt">
                      <w10:wrap anchory="page"/>
                    </v:rect>
                  </w:pict>
                </mc:Fallback>
              </mc:AlternateContent>
            </w:r>
          </w:p>
          <w:p w14:paraId="7380C959" w14:textId="7A4B10F6" w:rsidR="004B7E44" w:rsidRDefault="00A42D00" w:rsidP="004B7E44"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DA7C22A" wp14:editId="251ACBD0">
                      <wp:simplePos x="0" y="0"/>
                      <wp:positionH relativeFrom="column">
                        <wp:posOffset>-153670</wp:posOffset>
                      </wp:positionH>
                      <wp:positionV relativeFrom="paragraph">
                        <wp:posOffset>1043940</wp:posOffset>
                      </wp:positionV>
                      <wp:extent cx="3505200" cy="469265"/>
                      <wp:effectExtent l="0" t="0" r="0" b="6985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05200" cy="4692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C1A50B" w14:textId="2E51A800" w:rsidR="00A42D00" w:rsidRPr="004B7E44" w:rsidRDefault="00A42D00" w:rsidP="00A42D00">
                                  <w:pPr>
                                    <w:pStyle w:val="Ttulo1"/>
                                  </w:pPr>
                                  <w:r w:rsidRPr="00B06D9C">
                                    <w:t>Redes II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7C22A" id="Cuadro de texto 6" o:spid="_x0000_s1028" type="#_x0000_t202" style="position:absolute;margin-left:-12.1pt;margin-top:82.2pt;width:276pt;height:36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" filled="f" stroked="f" strokeweight=".5pt">
                      <v:textbox>
                        <w:txbxContent>
                          <w:p w14:paraId="6CC1A50B" w14:textId="2E51A800" w:rsidR="00A42D00" w:rsidRPr="004B7E44" w:rsidRDefault="00A42D00" w:rsidP="00A42D00">
                            <w:pPr>
                              <w:pStyle w:val="Ttulo1"/>
                            </w:pPr>
                            <w:r w:rsidRPr="00B06D9C">
                              <w:t>Redes II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9A0725" wp14:editId="6198864E">
                      <wp:simplePos x="0" y="0"/>
                      <wp:positionH relativeFrom="column">
                        <wp:posOffset>3016885</wp:posOffset>
                      </wp:positionH>
                      <wp:positionV relativeFrom="paragraph">
                        <wp:posOffset>1617980</wp:posOffset>
                      </wp:positionV>
                      <wp:extent cx="3100705" cy="605155"/>
                      <wp:effectExtent l="0" t="0" r="0" b="4445"/>
                      <wp:wrapNone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0705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ECB915" w14:textId="77777777" w:rsidR="00A42D00" w:rsidRDefault="00A42D00" w:rsidP="004B7E44">
                                  <w:r w:rsidRPr="00B06D9C">
                                    <w:rPr>
                                      <w:b/>
                                      <w:bCs/>
                                    </w:rPr>
                                    <w:t>Autores:</w:t>
                                  </w:r>
                                  <w:r w:rsidRPr="00B06D9C">
                                    <w:t xml:space="preserve"> Enzo </w:t>
                                  </w:r>
                                  <w:proofErr w:type="spellStart"/>
                                  <w:r w:rsidRPr="00B06D9C">
                                    <w:t>Golbano</w:t>
                                  </w:r>
                                  <w:proofErr w:type="spellEnd"/>
                                  <w:r w:rsidRPr="00B06D9C">
                                    <w:t xml:space="preserve"> – Lucas Sosa</w:t>
                                  </w:r>
                                </w:p>
                                <w:p w14:paraId="50A5A5B5" w14:textId="4B851692" w:rsidR="004B7E44" w:rsidRPr="004B7E44" w:rsidRDefault="00A42D00" w:rsidP="004B7E44">
                                  <w:r w:rsidRPr="00B06D9C">
                                    <w:rPr>
                                      <w:b/>
                                      <w:bCs/>
                                    </w:rPr>
                                    <w:t>Año:</w:t>
                                  </w:r>
                                  <w:r w:rsidRPr="00B06D9C">
                                    <w:t xml:space="preserve"> 2025</w:t>
                                  </w:r>
                                  <w:r>
                                    <w:rPr>
                                      <w:lang w:bidi="es-E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9A0725" id="Cuadro de texto 10" o:spid="_x0000_s1029" type="#_x0000_t202" style="position:absolute;margin-left:237.55pt;margin-top:127.4pt;width:244.15pt;height:4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" filled="f" stroked="f" strokeweight=".5pt">
                      <v:textbox>
                        <w:txbxContent>
                          <w:p w14:paraId="23ECB915" w14:textId="77777777" w:rsidR="00A42D00" w:rsidRDefault="00A42D00" w:rsidP="004B7E44">
                            <w:r w:rsidRPr="00B06D9C">
                              <w:rPr>
                                <w:b/>
                                <w:bCs/>
                              </w:rPr>
                              <w:t>Autores:</w:t>
                            </w:r>
                            <w:r w:rsidRPr="00B06D9C">
                              <w:t xml:space="preserve"> Enzo </w:t>
                            </w:r>
                            <w:proofErr w:type="spellStart"/>
                            <w:r w:rsidRPr="00B06D9C">
                              <w:t>Golbano</w:t>
                            </w:r>
                            <w:proofErr w:type="spellEnd"/>
                            <w:r w:rsidRPr="00B06D9C">
                              <w:t xml:space="preserve"> – Lucas Sosa</w:t>
                            </w:r>
                          </w:p>
                          <w:p w14:paraId="50A5A5B5" w14:textId="4B851692" w:rsidR="004B7E44" w:rsidRPr="004B7E44" w:rsidRDefault="00A42D00" w:rsidP="004B7E44">
                            <w:r w:rsidRPr="00B06D9C">
                              <w:rPr>
                                <w:b/>
                                <w:bCs/>
                              </w:rPr>
                              <w:t>Año:</w:t>
                            </w:r>
                            <w:r w:rsidRPr="00B06D9C">
                              <w:t xml:space="preserve"> 2025</w:t>
                            </w:r>
                            <w:r>
                              <w:rPr>
                                <w:lang w:bidi="es-ES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502DBD8" wp14:editId="1A44E4B9">
                      <wp:simplePos x="0" y="0"/>
                      <wp:positionH relativeFrom="column">
                        <wp:posOffset>-145415</wp:posOffset>
                      </wp:positionH>
                      <wp:positionV relativeFrom="paragraph">
                        <wp:posOffset>1624330</wp:posOffset>
                      </wp:positionV>
                      <wp:extent cx="3162300" cy="779145"/>
                      <wp:effectExtent l="0" t="0" r="0" b="1905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62300" cy="7791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E89CFB" w14:textId="60CC8A94" w:rsidR="004B7E44" w:rsidRDefault="00A42D00" w:rsidP="004B7E44">
                                  <w:r w:rsidRPr="00B06D9C">
                                    <w:rPr>
                                      <w:b/>
                                      <w:bCs/>
                                    </w:rPr>
                                    <w:t>Carrera:</w:t>
                                  </w:r>
                                  <w:r w:rsidRPr="00B06D9C">
                                    <w:t xml:space="preserve"> Analista en Sistemas</w:t>
                                  </w:r>
                                </w:p>
                                <w:p w14:paraId="616BDA94" w14:textId="4DD0C03F" w:rsidR="00A42D00" w:rsidRPr="004B7E44" w:rsidRDefault="00A42D00" w:rsidP="004B7E44">
                                  <w:r w:rsidRPr="00B06D9C">
                                    <w:rPr>
                                      <w:b/>
                                      <w:bCs/>
                                    </w:rPr>
                                    <w:t>Institución:</w:t>
                                  </w:r>
                                  <w:r w:rsidRPr="00B06D9C">
                                    <w:t xml:space="preserve"> Universidad Champagnat</w:t>
                                  </w:r>
                                  <w:r w:rsidRPr="00B06D9C">
                                    <w:br/>
                                  </w:r>
                                  <w:r w:rsidRPr="00B06D9C">
                                    <w:rPr>
                                      <w:b/>
                                      <w:bCs/>
                                    </w:rPr>
                                    <w:t>Profesor:</w:t>
                                  </w:r>
                                  <w:r w:rsidRPr="00B06D9C">
                                    <w:t xml:space="preserve"> José </w:t>
                                  </w:r>
                                  <w:proofErr w:type="spellStart"/>
                                  <w:r w:rsidRPr="00B06D9C">
                                    <w:t>Scattareggia</w:t>
                                  </w:r>
                                  <w:proofErr w:type="spellEnd"/>
                                  <w:r w:rsidRPr="00B06D9C"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2DBD8" id="Cuadro de texto 7" o:spid="_x0000_s1030" type="#_x0000_t202" style="position:absolute;margin-left:-11.45pt;margin-top:127.9pt;width:249pt;height:6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2iaGgIAADMEAAAOAAAAZHJzL2Uyb0RvYy54bWysU8lu2zAQvRfoPxC815LXtILlwE3gooCR&#10;BHCKnGmKtAhQHJakLblf3yHlDWlPRS/UDGc0y3uP8/uu0eQgnFdgSjoc5JQIw6FSZlfSH6+rT58p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" filled="f" stroked="f" strokeweight=".5pt">
                      <v:textbox>
                        <w:txbxContent>
                          <w:p w14:paraId="33E89CFB" w14:textId="60CC8A94" w:rsidR="004B7E44" w:rsidRDefault="00A42D00" w:rsidP="004B7E44">
                            <w:r w:rsidRPr="00B06D9C">
                              <w:rPr>
                                <w:b/>
                                <w:bCs/>
                              </w:rPr>
                              <w:t>Carrera:</w:t>
                            </w:r>
                            <w:r w:rsidRPr="00B06D9C">
                              <w:t xml:space="preserve"> Analista en Sistemas</w:t>
                            </w:r>
                          </w:p>
                          <w:p w14:paraId="616BDA94" w14:textId="4DD0C03F" w:rsidR="00A42D00" w:rsidRPr="004B7E44" w:rsidRDefault="00A42D00" w:rsidP="004B7E44">
                            <w:r w:rsidRPr="00B06D9C">
                              <w:rPr>
                                <w:b/>
                                <w:bCs/>
                              </w:rPr>
                              <w:t>Institución:</w:t>
                            </w:r>
                            <w:r w:rsidRPr="00B06D9C">
                              <w:t xml:space="preserve"> Universidad Champagnat</w:t>
                            </w:r>
                            <w:r w:rsidRPr="00B06D9C">
                              <w:br/>
                            </w:r>
                            <w:r w:rsidRPr="00B06D9C">
                              <w:rPr>
                                <w:b/>
                                <w:bCs/>
                              </w:rPr>
                              <w:t>Profesor:</w:t>
                            </w:r>
                            <w:r w:rsidRPr="00B06D9C">
                              <w:t xml:space="preserve"> José </w:t>
                            </w:r>
                            <w:proofErr w:type="spellStart"/>
                            <w:r w:rsidRPr="00B06D9C">
                              <w:t>Scattareggia</w:t>
                            </w:r>
                            <w:proofErr w:type="spellEnd"/>
                            <w:r w:rsidRPr="00B06D9C"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82A463F" w14:textId="4262CBB9" w:rsidR="004B7E44" w:rsidRDefault="004B7E44" w:rsidP="004B7E44"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348EFD7E" wp14:editId="5B7151D0">
            <wp:simplePos x="0" y="0"/>
            <wp:positionH relativeFrom="column">
              <wp:posOffset>-720090</wp:posOffset>
            </wp:positionH>
            <wp:positionV relativeFrom="page">
              <wp:posOffset>-445</wp:posOffset>
            </wp:positionV>
            <wp:extent cx="7740015" cy="10842171"/>
            <wp:effectExtent l="0" t="0" r="0" b="0"/>
            <wp:wrapNone/>
            <wp:docPr id="1" name="Imagen 1" descr="detalle de edificios de ciudades en negros y bl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 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10842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9502C9" w14:textId="45246B6D" w:rsidR="00A42D00" w:rsidRPr="00B06D9C" w:rsidRDefault="004B7E44" w:rsidP="00A42D00">
      <w:pPr>
        <w:spacing w:after="200"/>
      </w:pPr>
      <w:r>
        <w:rPr>
          <w:lang w:bidi="es-ES"/>
        </w:rPr>
        <w:br w:type="page"/>
      </w:r>
    </w:p>
    <w:p w14:paraId="7B98CD88" w14:textId="77777777" w:rsidR="00A42D00" w:rsidRPr="00B06D9C" w:rsidRDefault="00A42D00" w:rsidP="00A42D00">
      <w:pPr>
        <w:spacing w:after="160" w:line="278" w:lineRule="auto"/>
        <w:rPr>
          <w:b/>
          <w:bCs/>
          <w:color w:val="auto"/>
        </w:rPr>
      </w:pPr>
      <w:r w:rsidRPr="00B06D9C">
        <w:rPr>
          <w:b/>
          <w:bCs/>
          <w:color w:val="auto"/>
        </w:rPr>
        <w:lastRenderedPageBreak/>
        <w:t>1. Introducción</w:t>
      </w:r>
    </w:p>
    <w:p w14:paraId="3011C5A1" w14:textId="77777777" w:rsidR="00A42D00" w:rsidRPr="00B06D9C" w:rsidRDefault="00A42D00" w:rsidP="00A42D00">
      <w:pPr>
        <w:spacing w:after="160" w:line="278" w:lineRule="auto"/>
        <w:jc w:val="both"/>
        <w:rPr>
          <w:color w:val="auto"/>
        </w:rPr>
      </w:pPr>
      <w:r w:rsidRPr="00B06D9C">
        <w:rPr>
          <w:color w:val="auto"/>
        </w:rPr>
        <w:t xml:space="preserve">El presente trabajo consiste en el despliegue de una aplicación web estática dentro de un entorno de contenedores utilizando </w:t>
      </w:r>
      <w:r w:rsidRPr="00B06D9C">
        <w:rPr>
          <w:b/>
          <w:bCs/>
          <w:color w:val="auto"/>
        </w:rPr>
        <w:t>Docker</w:t>
      </w:r>
      <w:r w:rsidRPr="00B06D9C">
        <w:rPr>
          <w:color w:val="auto"/>
        </w:rPr>
        <w:t xml:space="preserve">, </w:t>
      </w:r>
      <w:proofErr w:type="spellStart"/>
      <w:r w:rsidRPr="00B06D9C">
        <w:rPr>
          <w:b/>
          <w:bCs/>
          <w:color w:val="auto"/>
        </w:rPr>
        <w:t>Minikube</w:t>
      </w:r>
      <w:proofErr w:type="spellEnd"/>
      <w:r w:rsidRPr="00B06D9C">
        <w:rPr>
          <w:color w:val="auto"/>
        </w:rPr>
        <w:t xml:space="preserve"> y </w:t>
      </w:r>
      <w:proofErr w:type="spellStart"/>
      <w:r w:rsidRPr="00B06D9C">
        <w:rPr>
          <w:b/>
          <w:bCs/>
          <w:color w:val="auto"/>
        </w:rPr>
        <w:t>Kubernetes</w:t>
      </w:r>
      <w:proofErr w:type="spellEnd"/>
      <w:r w:rsidRPr="00B06D9C">
        <w:rPr>
          <w:color w:val="auto"/>
        </w:rPr>
        <w:t>.</w:t>
      </w:r>
      <w:r w:rsidRPr="00B06D9C">
        <w:rPr>
          <w:color w:val="auto"/>
        </w:rPr>
        <w:br/>
        <w:t xml:space="preserve">El objetivo principal es comprender el funcionamiento del ecosistema de orquestación de contenedores, aplicando conceptos como la creación de imágenes, </w:t>
      </w:r>
      <w:proofErr w:type="spellStart"/>
      <w:r w:rsidRPr="00B06D9C">
        <w:rPr>
          <w:color w:val="auto"/>
        </w:rPr>
        <w:t>Pods</w:t>
      </w:r>
      <w:proofErr w:type="spellEnd"/>
      <w:r w:rsidRPr="00B06D9C">
        <w:rPr>
          <w:color w:val="auto"/>
        </w:rPr>
        <w:t xml:space="preserve">, </w:t>
      </w:r>
      <w:proofErr w:type="spellStart"/>
      <w:r w:rsidRPr="00B06D9C">
        <w:rPr>
          <w:color w:val="auto"/>
        </w:rPr>
        <w:t>Deployments</w:t>
      </w:r>
      <w:proofErr w:type="spellEnd"/>
      <w:r w:rsidRPr="00B06D9C">
        <w:rPr>
          <w:color w:val="auto"/>
        </w:rPr>
        <w:t xml:space="preserve"> y </w:t>
      </w:r>
      <w:proofErr w:type="spellStart"/>
      <w:r w:rsidRPr="00B06D9C">
        <w:rPr>
          <w:color w:val="auto"/>
        </w:rPr>
        <w:t>Services</w:t>
      </w:r>
      <w:proofErr w:type="spellEnd"/>
      <w:r w:rsidRPr="00B06D9C">
        <w:rPr>
          <w:color w:val="auto"/>
        </w:rPr>
        <w:t>.</w:t>
      </w:r>
    </w:p>
    <w:p w14:paraId="34D788A2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>El proyecto demuestra el flujo completo de despliegue:</w:t>
      </w:r>
    </w:p>
    <w:p w14:paraId="4BA16BD8" w14:textId="77777777" w:rsidR="00A42D00" w:rsidRPr="00B06D9C" w:rsidRDefault="00A42D00" w:rsidP="00A42D00">
      <w:pPr>
        <w:numPr>
          <w:ilvl w:val="0"/>
          <w:numId w:val="1"/>
        </w:numPr>
        <w:spacing w:after="160" w:line="278" w:lineRule="auto"/>
        <w:rPr>
          <w:color w:val="auto"/>
        </w:rPr>
      </w:pPr>
      <w:r w:rsidRPr="00B06D9C">
        <w:rPr>
          <w:color w:val="auto"/>
        </w:rPr>
        <w:t>Construcción de una imagen Docker personalizada</w:t>
      </w:r>
    </w:p>
    <w:p w14:paraId="0AB311C4" w14:textId="77777777" w:rsidR="00A42D00" w:rsidRPr="00B06D9C" w:rsidRDefault="00A42D00" w:rsidP="00A42D00">
      <w:pPr>
        <w:numPr>
          <w:ilvl w:val="0"/>
          <w:numId w:val="1"/>
        </w:numPr>
        <w:spacing w:after="160" w:line="278" w:lineRule="auto"/>
        <w:rPr>
          <w:color w:val="auto"/>
        </w:rPr>
      </w:pPr>
      <w:r w:rsidRPr="00B06D9C">
        <w:rPr>
          <w:color w:val="auto"/>
        </w:rPr>
        <w:t xml:space="preserve">Ejecución de la imagen dentro de un clúster </w:t>
      </w:r>
      <w:proofErr w:type="spellStart"/>
      <w:r w:rsidRPr="00B06D9C">
        <w:rPr>
          <w:color w:val="auto"/>
        </w:rPr>
        <w:t>Kubernetes</w:t>
      </w:r>
      <w:proofErr w:type="spellEnd"/>
      <w:r w:rsidRPr="00B06D9C">
        <w:rPr>
          <w:color w:val="auto"/>
        </w:rPr>
        <w:t xml:space="preserve"> local</w:t>
      </w:r>
    </w:p>
    <w:p w14:paraId="12BD4CF2" w14:textId="77777777" w:rsidR="00A42D00" w:rsidRPr="00B06D9C" w:rsidRDefault="00A42D00" w:rsidP="00A42D00">
      <w:pPr>
        <w:numPr>
          <w:ilvl w:val="0"/>
          <w:numId w:val="1"/>
        </w:numPr>
        <w:spacing w:after="160" w:line="278" w:lineRule="auto"/>
        <w:rPr>
          <w:color w:val="auto"/>
        </w:rPr>
      </w:pPr>
      <w:r w:rsidRPr="00B06D9C">
        <w:rPr>
          <w:color w:val="auto"/>
        </w:rPr>
        <w:t xml:space="preserve">Exposición de la aplicación mediante un </w:t>
      </w:r>
      <w:proofErr w:type="spellStart"/>
      <w:r w:rsidRPr="00B06D9C">
        <w:rPr>
          <w:color w:val="auto"/>
        </w:rPr>
        <w:t>Service</w:t>
      </w:r>
      <w:proofErr w:type="spellEnd"/>
      <w:r w:rsidRPr="00B06D9C">
        <w:rPr>
          <w:color w:val="auto"/>
        </w:rPr>
        <w:t xml:space="preserve"> de tipo </w:t>
      </w:r>
      <w:proofErr w:type="spellStart"/>
      <w:r w:rsidRPr="00B06D9C">
        <w:rPr>
          <w:color w:val="auto"/>
        </w:rPr>
        <w:t>NodePort</w:t>
      </w:r>
      <w:proofErr w:type="spellEnd"/>
    </w:p>
    <w:p w14:paraId="033D90FF" w14:textId="77777777" w:rsidR="00A42D00" w:rsidRPr="00B06D9C" w:rsidRDefault="00A42D00" w:rsidP="00A42D00">
      <w:pPr>
        <w:numPr>
          <w:ilvl w:val="0"/>
          <w:numId w:val="1"/>
        </w:numPr>
        <w:spacing w:after="160" w:line="278" w:lineRule="auto"/>
        <w:rPr>
          <w:color w:val="auto"/>
        </w:rPr>
      </w:pPr>
      <w:r w:rsidRPr="00B06D9C">
        <w:rPr>
          <w:color w:val="auto"/>
        </w:rPr>
        <w:t>Acceso externo a la aplicación desde el navegador del host</w:t>
      </w:r>
    </w:p>
    <w:p w14:paraId="6BF03923" w14:textId="77777777" w:rsidR="00A42D00" w:rsidRDefault="00A42D00" w:rsidP="00A42D00">
      <w:pPr>
        <w:rPr>
          <w:color w:val="auto"/>
          <w:sz w:val="12"/>
          <w:szCs w:val="12"/>
        </w:rPr>
      </w:pPr>
    </w:p>
    <w:p w14:paraId="13B260AF" w14:textId="77777777" w:rsidR="00A42D00" w:rsidRPr="00A42D00" w:rsidRDefault="00A42D00" w:rsidP="00A42D00">
      <w:pPr>
        <w:rPr>
          <w:color w:val="auto"/>
          <w:sz w:val="24"/>
          <w:szCs w:val="24"/>
        </w:rPr>
      </w:pPr>
    </w:p>
    <w:p w14:paraId="79CCDDE3" w14:textId="77777777" w:rsidR="00A42D00" w:rsidRPr="00B06D9C" w:rsidRDefault="00A42D00" w:rsidP="00A42D00">
      <w:pPr>
        <w:spacing w:after="160" w:line="278" w:lineRule="auto"/>
        <w:rPr>
          <w:b/>
          <w:bCs/>
          <w:color w:val="auto"/>
        </w:rPr>
      </w:pPr>
      <w:r w:rsidRPr="00B06D9C">
        <w:rPr>
          <w:b/>
          <w:bCs/>
          <w:color w:val="auto"/>
        </w:rPr>
        <w:t>2. Tecnologías utilizadas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2925"/>
        <w:gridCol w:w="6667"/>
      </w:tblGrid>
      <w:tr w:rsidR="00A42D00" w:rsidRPr="00B06D9C" w14:paraId="593E57E1" w14:textId="77777777" w:rsidTr="00A42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82AA"/>
            <w:hideMark/>
          </w:tcPr>
          <w:p w14:paraId="43694D11" w14:textId="77777777" w:rsidR="00A42D00" w:rsidRPr="00B06D9C" w:rsidRDefault="00A42D00" w:rsidP="00870206">
            <w:pPr>
              <w:spacing w:after="160" w:line="278" w:lineRule="auto"/>
            </w:pPr>
            <w:r w:rsidRPr="00B06D9C">
              <w:t>Tecnología</w:t>
            </w:r>
          </w:p>
        </w:tc>
        <w:tc>
          <w:tcPr>
            <w:tcW w:w="0" w:type="auto"/>
            <w:shd w:val="clear" w:color="auto" w:fill="0082AA"/>
            <w:hideMark/>
          </w:tcPr>
          <w:p w14:paraId="39BE6BE7" w14:textId="77777777" w:rsidR="00A42D00" w:rsidRPr="00B06D9C" w:rsidRDefault="00A42D00" w:rsidP="008702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6D9C">
              <w:t>Función</w:t>
            </w:r>
          </w:p>
        </w:tc>
      </w:tr>
      <w:tr w:rsidR="00A42D00" w:rsidRPr="00B06D9C" w14:paraId="138B306F" w14:textId="77777777" w:rsidTr="00A42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82AA"/>
            <w:hideMark/>
          </w:tcPr>
          <w:p w14:paraId="47BE4035" w14:textId="77777777" w:rsidR="00A42D00" w:rsidRPr="00B06D9C" w:rsidRDefault="00A42D00" w:rsidP="00870206">
            <w:pPr>
              <w:spacing w:after="160" w:line="278" w:lineRule="auto"/>
            </w:pPr>
            <w:r w:rsidRPr="00B06D9C">
              <w:t>Docker Desktop</w:t>
            </w:r>
          </w:p>
        </w:tc>
        <w:tc>
          <w:tcPr>
            <w:tcW w:w="0" w:type="auto"/>
            <w:shd w:val="clear" w:color="auto" w:fill="B7D8FF"/>
            <w:hideMark/>
          </w:tcPr>
          <w:p w14:paraId="68B2198D" w14:textId="77777777" w:rsidR="00A42D00" w:rsidRPr="00B06D9C" w:rsidRDefault="00A42D00" w:rsidP="00870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06D9C">
              <w:rPr>
                <w:color w:val="auto"/>
              </w:rPr>
              <w:t>Construcción y gestión de imágenes de contenedores</w:t>
            </w:r>
          </w:p>
        </w:tc>
      </w:tr>
      <w:tr w:rsidR="00A42D00" w:rsidRPr="00B06D9C" w14:paraId="6A686381" w14:textId="77777777" w:rsidTr="00A42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82AA"/>
            <w:hideMark/>
          </w:tcPr>
          <w:p w14:paraId="5DCDCF9D" w14:textId="77777777" w:rsidR="00A42D00" w:rsidRPr="00B06D9C" w:rsidRDefault="00A42D00" w:rsidP="00870206">
            <w:pPr>
              <w:spacing w:after="160" w:line="278" w:lineRule="auto"/>
            </w:pPr>
            <w:r w:rsidRPr="00B06D9C">
              <w:t>NGINX</w:t>
            </w:r>
          </w:p>
        </w:tc>
        <w:tc>
          <w:tcPr>
            <w:tcW w:w="0" w:type="auto"/>
            <w:shd w:val="clear" w:color="auto" w:fill="B7D8FF"/>
            <w:hideMark/>
          </w:tcPr>
          <w:p w14:paraId="3BA2AA34" w14:textId="77777777" w:rsidR="00A42D00" w:rsidRPr="00B06D9C" w:rsidRDefault="00A42D00" w:rsidP="00870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06D9C">
              <w:rPr>
                <w:color w:val="auto"/>
              </w:rPr>
              <w:t>Servidor web que sirve la aplicación estática</w:t>
            </w:r>
          </w:p>
        </w:tc>
      </w:tr>
      <w:tr w:rsidR="00A42D00" w:rsidRPr="00B06D9C" w14:paraId="5CC8DC88" w14:textId="77777777" w:rsidTr="00A42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82AA"/>
            <w:hideMark/>
          </w:tcPr>
          <w:p w14:paraId="41BE4B2B" w14:textId="77777777" w:rsidR="00A42D00" w:rsidRPr="00B06D9C" w:rsidRDefault="00A42D00" w:rsidP="00870206">
            <w:pPr>
              <w:spacing w:after="160" w:line="278" w:lineRule="auto"/>
            </w:pPr>
            <w:proofErr w:type="spellStart"/>
            <w:r w:rsidRPr="00B06D9C">
              <w:t>Minikube</w:t>
            </w:r>
            <w:proofErr w:type="spellEnd"/>
          </w:p>
        </w:tc>
        <w:tc>
          <w:tcPr>
            <w:tcW w:w="0" w:type="auto"/>
            <w:shd w:val="clear" w:color="auto" w:fill="B7D8FF"/>
            <w:hideMark/>
          </w:tcPr>
          <w:p w14:paraId="3C567B66" w14:textId="77777777" w:rsidR="00A42D00" w:rsidRPr="00B06D9C" w:rsidRDefault="00A42D00" w:rsidP="00870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06D9C">
              <w:rPr>
                <w:color w:val="auto"/>
              </w:rPr>
              <w:t xml:space="preserve">Clúster </w:t>
            </w:r>
            <w:proofErr w:type="spellStart"/>
            <w:r w:rsidRPr="00B06D9C">
              <w:rPr>
                <w:color w:val="auto"/>
              </w:rPr>
              <w:t>Kubernetes</w:t>
            </w:r>
            <w:proofErr w:type="spellEnd"/>
            <w:r w:rsidRPr="00B06D9C">
              <w:rPr>
                <w:color w:val="auto"/>
              </w:rPr>
              <w:t xml:space="preserve"> local para desarrollo</w:t>
            </w:r>
          </w:p>
        </w:tc>
      </w:tr>
      <w:tr w:rsidR="00A42D00" w:rsidRPr="00B06D9C" w14:paraId="1A27B9DE" w14:textId="77777777" w:rsidTr="00A42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82AA"/>
            <w:hideMark/>
          </w:tcPr>
          <w:p w14:paraId="20C13D80" w14:textId="77777777" w:rsidR="00A42D00" w:rsidRPr="00B06D9C" w:rsidRDefault="00A42D00" w:rsidP="00870206">
            <w:pPr>
              <w:spacing w:after="160" w:line="278" w:lineRule="auto"/>
            </w:pPr>
            <w:proofErr w:type="spellStart"/>
            <w:r w:rsidRPr="00B06D9C">
              <w:t>Kubernetes</w:t>
            </w:r>
            <w:proofErr w:type="spellEnd"/>
          </w:p>
        </w:tc>
        <w:tc>
          <w:tcPr>
            <w:tcW w:w="0" w:type="auto"/>
            <w:shd w:val="clear" w:color="auto" w:fill="B7D8FF"/>
            <w:hideMark/>
          </w:tcPr>
          <w:p w14:paraId="30612726" w14:textId="77777777" w:rsidR="00A42D00" w:rsidRPr="00B06D9C" w:rsidRDefault="00A42D00" w:rsidP="00870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06D9C">
              <w:rPr>
                <w:color w:val="auto"/>
              </w:rPr>
              <w:t>Orquestación, escalado y gestión de aplicaciones</w:t>
            </w:r>
          </w:p>
        </w:tc>
      </w:tr>
      <w:tr w:rsidR="00A42D00" w:rsidRPr="00B06D9C" w14:paraId="33752D8B" w14:textId="77777777" w:rsidTr="00A42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82AA"/>
            <w:hideMark/>
          </w:tcPr>
          <w:p w14:paraId="0112440E" w14:textId="77777777" w:rsidR="00A42D00" w:rsidRPr="00B06D9C" w:rsidRDefault="00A42D00" w:rsidP="00870206">
            <w:pPr>
              <w:spacing w:after="160" w:line="278" w:lineRule="auto"/>
            </w:pPr>
            <w:proofErr w:type="spellStart"/>
            <w:r w:rsidRPr="00B06D9C">
              <w:t>kubectl</w:t>
            </w:r>
            <w:proofErr w:type="spellEnd"/>
          </w:p>
        </w:tc>
        <w:tc>
          <w:tcPr>
            <w:tcW w:w="0" w:type="auto"/>
            <w:shd w:val="clear" w:color="auto" w:fill="B7D8FF"/>
            <w:hideMark/>
          </w:tcPr>
          <w:p w14:paraId="34C98EB9" w14:textId="77777777" w:rsidR="00A42D00" w:rsidRPr="00B06D9C" w:rsidRDefault="00A42D00" w:rsidP="00870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06D9C">
              <w:rPr>
                <w:color w:val="auto"/>
              </w:rPr>
              <w:t>Herramienta de administración del clúster</w:t>
            </w:r>
          </w:p>
        </w:tc>
      </w:tr>
      <w:tr w:rsidR="00A42D00" w:rsidRPr="00B06D9C" w14:paraId="2987B338" w14:textId="77777777" w:rsidTr="00A42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82AA"/>
            <w:hideMark/>
          </w:tcPr>
          <w:p w14:paraId="316106C6" w14:textId="77777777" w:rsidR="00A42D00" w:rsidRPr="00B06D9C" w:rsidRDefault="00A42D00" w:rsidP="00870206">
            <w:pPr>
              <w:spacing w:after="160" w:line="278" w:lineRule="auto"/>
            </w:pPr>
            <w:r w:rsidRPr="00B06D9C">
              <w:t xml:space="preserve">PowerShell / VS </w:t>
            </w:r>
            <w:proofErr w:type="spellStart"/>
            <w:r w:rsidRPr="00B06D9C">
              <w:t>Code</w:t>
            </w:r>
            <w:proofErr w:type="spellEnd"/>
          </w:p>
        </w:tc>
        <w:tc>
          <w:tcPr>
            <w:tcW w:w="0" w:type="auto"/>
            <w:shd w:val="clear" w:color="auto" w:fill="B7D8FF"/>
            <w:hideMark/>
          </w:tcPr>
          <w:p w14:paraId="724DB0E2" w14:textId="77777777" w:rsidR="00A42D00" w:rsidRPr="00B06D9C" w:rsidRDefault="00A42D00" w:rsidP="00870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06D9C">
              <w:rPr>
                <w:color w:val="auto"/>
              </w:rPr>
              <w:t>Consola y entorno de trabajo</w:t>
            </w:r>
          </w:p>
        </w:tc>
      </w:tr>
    </w:tbl>
    <w:p w14:paraId="55F336CC" w14:textId="77777777" w:rsidR="00A42D00" w:rsidRPr="00A42D00" w:rsidRDefault="00A42D00" w:rsidP="00A42D00">
      <w:pPr>
        <w:rPr>
          <w:color w:val="auto"/>
        </w:rPr>
      </w:pPr>
    </w:p>
    <w:p w14:paraId="6E8A0693" w14:textId="77777777" w:rsidR="00A42D00" w:rsidRDefault="00A42D00" w:rsidP="00A42D00">
      <w:pPr>
        <w:spacing w:after="160" w:line="278" w:lineRule="auto"/>
        <w:rPr>
          <w:color w:val="auto"/>
        </w:rPr>
      </w:pPr>
    </w:p>
    <w:p w14:paraId="7A9EBFD6" w14:textId="77777777" w:rsidR="00A42D00" w:rsidRDefault="00A42D00" w:rsidP="00A42D00">
      <w:pPr>
        <w:spacing w:after="160" w:line="278" w:lineRule="auto"/>
        <w:rPr>
          <w:color w:val="auto"/>
        </w:rPr>
      </w:pPr>
    </w:p>
    <w:p w14:paraId="2663FDB3" w14:textId="77777777" w:rsidR="00A42D00" w:rsidRDefault="00A42D00" w:rsidP="00A42D00">
      <w:pPr>
        <w:spacing w:after="160" w:line="278" w:lineRule="auto"/>
        <w:rPr>
          <w:color w:val="auto"/>
        </w:rPr>
      </w:pPr>
    </w:p>
    <w:p w14:paraId="14E8DD25" w14:textId="77777777" w:rsidR="00A42D00" w:rsidRDefault="00A42D00" w:rsidP="00A42D00">
      <w:pPr>
        <w:spacing w:after="160" w:line="278" w:lineRule="auto"/>
        <w:rPr>
          <w:color w:val="auto"/>
        </w:rPr>
      </w:pPr>
    </w:p>
    <w:p w14:paraId="5DFD7FCF" w14:textId="77777777" w:rsidR="00A42D00" w:rsidRDefault="00A42D00" w:rsidP="00A42D00">
      <w:pPr>
        <w:spacing w:after="160" w:line="278" w:lineRule="auto"/>
        <w:rPr>
          <w:color w:val="auto"/>
        </w:rPr>
      </w:pPr>
    </w:p>
    <w:p w14:paraId="15229514" w14:textId="77777777" w:rsidR="00A42D00" w:rsidRPr="00B06D9C" w:rsidRDefault="00A42D00" w:rsidP="00A42D00">
      <w:pPr>
        <w:spacing w:after="160" w:line="278" w:lineRule="auto"/>
        <w:rPr>
          <w:color w:val="auto"/>
        </w:rPr>
      </w:pPr>
    </w:p>
    <w:p w14:paraId="402B26C5" w14:textId="77777777" w:rsidR="00A42D00" w:rsidRPr="00B06D9C" w:rsidRDefault="00A42D00" w:rsidP="00A42D00">
      <w:pPr>
        <w:spacing w:after="160" w:line="278" w:lineRule="auto"/>
        <w:rPr>
          <w:b/>
          <w:bCs/>
          <w:color w:val="auto"/>
        </w:rPr>
      </w:pPr>
      <w:r w:rsidRPr="00B06D9C">
        <w:rPr>
          <w:b/>
          <w:bCs/>
          <w:color w:val="auto"/>
        </w:rPr>
        <w:lastRenderedPageBreak/>
        <w:t>3. Estructura del Proyecto</w:t>
      </w:r>
    </w:p>
    <w:p w14:paraId="527B26A9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A42D00">
        <w:rPr>
          <w:color w:val="auto"/>
        </w:rPr>
        <w:drawing>
          <wp:inline distT="0" distB="0" distL="0" distR="0" wp14:anchorId="667E3DCA" wp14:editId="14156213">
            <wp:extent cx="5400040" cy="2676525"/>
            <wp:effectExtent l="0" t="0" r="0" b="9525"/>
            <wp:docPr id="62334598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45983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0C17" w14:textId="77777777" w:rsidR="00A42D00" w:rsidRDefault="00A42D00" w:rsidP="00A42D00">
      <w:pPr>
        <w:spacing w:after="160" w:line="278" w:lineRule="auto"/>
        <w:rPr>
          <w:b/>
          <w:bCs/>
          <w:color w:val="auto"/>
        </w:rPr>
      </w:pPr>
      <w:r w:rsidRPr="00B06D9C">
        <w:rPr>
          <w:b/>
          <w:bCs/>
          <w:color w:val="auto"/>
        </w:rPr>
        <w:t>4. Desarrollo del Proyecto</w:t>
      </w:r>
    </w:p>
    <w:p w14:paraId="08E38B2A" w14:textId="77777777" w:rsidR="00A42D00" w:rsidRPr="00B06D9C" w:rsidRDefault="00A42D00" w:rsidP="00A42D00">
      <w:pPr>
        <w:spacing w:after="160" w:line="278" w:lineRule="auto"/>
        <w:rPr>
          <w:b/>
          <w:bCs/>
          <w:color w:val="auto"/>
          <w:sz w:val="2"/>
          <w:szCs w:val="2"/>
        </w:rPr>
      </w:pPr>
    </w:p>
    <w:p w14:paraId="2CE7C15F" w14:textId="77777777" w:rsidR="00A42D00" w:rsidRPr="00B06D9C" w:rsidRDefault="00A42D00" w:rsidP="00A42D00">
      <w:pPr>
        <w:spacing w:after="160" w:line="278" w:lineRule="auto"/>
        <w:rPr>
          <w:b/>
          <w:bCs/>
          <w:color w:val="auto"/>
        </w:rPr>
      </w:pPr>
      <w:r w:rsidRPr="00B06D9C">
        <w:rPr>
          <w:b/>
          <w:bCs/>
          <w:color w:val="auto"/>
        </w:rPr>
        <w:t>4.1 Construcción de la imagen Docker</w:t>
      </w:r>
    </w:p>
    <w:p w14:paraId="51F22C62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 xml:space="preserve">Se utilizó un </w:t>
      </w:r>
      <w:proofErr w:type="spellStart"/>
      <w:r w:rsidRPr="00B06D9C">
        <w:rPr>
          <w:color w:val="auto"/>
          <w:highlight w:val="yellow"/>
        </w:rPr>
        <w:t>Dockerfile</w:t>
      </w:r>
      <w:proofErr w:type="spellEnd"/>
      <w:r w:rsidRPr="00B06D9C">
        <w:rPr>
          <w:color w:val="auto"/>
        </w:rPr>
        <w:t xml:space="preserve"> basado en la imagen oficial de </w:t>
      </w:r>
      <w:r w:rsidRPr="00B06D9C">
        <w:rPr>
          <w:b/>
          <w:bCs/>
          <w:color w:val="auto"/>
        </w:rPr>
        <w:t>NGINX</w:t>
      </w:r>
      <w:r w:rsidRPr="00B06D9C">
        <w:rPr>
          <w:color w:val="auto"/>
        </w:rPr>
        <w:t>:</w:t>
      </w:r>
    </w:p>
    <w:p w14:paraId="529D8165" w14:textId="77777777" w:rsidR="00A42D00" w:rsidRPr="00A42D00" w:rsidRDefault="00A42D00" w:rsidP="00A42D00">
      <w:pPr>
        <w:ind w:firstLine="708"/>
        <w:rPr>
          <w:color w:val="auto"/>
        </w:rPr>
      </w:pPr>
      <w:r w:rsidRPr="00A42D00">
        <w:rPr>
          <w:color w:val="auto"/>
          <w:lang w:val="en-US"/>
        </w:rPr>
        <w:drawing>
          <wp:inline distT="0" distB="0" distL="0" distR="0" wp14:anchorId="136037C4" wp14:editId="6D480AE7">
            <wp:extent cx="4067743" cy="476316"/>
            <wp:effectExtent l="0" t="0" r="9525" b="0"/>
            <wp:docPr id="79109555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95555" name="Imagen 1" descr="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D8B4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>Esto genera la imagen personalizada:</w:t>
      </w:r>
    </w:p>
    <w:p w14:paraId="007B6981" w14:textId="77777777" w:rsidR="00A42D00" w:rsidRPr="00A42D00" w:rsidRDefault="00A42D00" w:rsidP="00A42D00">
      <w:pPr>
        <w:ind w:firstLine="708"/>
        <w:rPr>
          <w:color w:val="auto"/>
        </w:rPr>
      </w:pPr>
      <w:r w:rsidRPr="00A42D00">
        <w:rPr>
          <w:color w:val="auto"/>
        </w:rPr>
        <w:drawing>
          <wp:inline distT="0" distB="0" distL="0" distR="0" wp14:anchorId="7FD742AA" wp14:editId="0025729E">
            <wp:extent cx="2076740" cy="219106"/>
            <wp:effectExtent l="0" t="0" r="0" b="9525"/>
            <wp:docPr id="103321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1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33EF" w14:textId="77777777" w:rsidR="00A42D00" w:rsidRPr="00B06D9C" w:rsidRDefault="00A42D00" w:rsidP="00A42D00">
      <w:pPr>
        <w:spacing w:after="160" w:line="278" w:lineRule="auto"/>
        <w:ind w:firstLine="708"/>
        <w:rPr>
          <w:color w:val="auto"/>
          <w:sz w:val="24"/>
          <w:szCs w:val="24"/>
        </w:rPr>
      </w:pPr>
    </w:p>
    <w:p w14:paraId="0C5428E7" w14:textId="77777777" w:rsidR="00A42D00" w:rsidRPr="00B06D9C" w:rsidRDefault="00A42D00" w:rsidP="00A42D00">
      <w:pPr>
        <w:spacing w:after="160" w:line="278" w:lineRule="auto"/>
        <w:rPr>
          <w:b/>
          <w:bCs/>
          <w:color w:val="auto"/>
        </w:rPr>
      </w:pPr>
      <w:r w:rsidRPr="00B06D9C">
        <w:rPr>
          <w:b/>
          <w:bCs/>
          <w:color w:val="auto"/>
        </w:rPr>
        <w:t xml:space="preserve">4.2 Despliegue en </w:t>
      </w:r>
      <w:proofErr w:type="spellStart"/>
      <w:r w:rsidRPr="00B06D9C">
        <w:rPr>
          <w:b/>
          <w:bCs/>
          <w:color w:val="auto"/>
        </w:rPr>
        <w:t>Minikube</w:t>
      </w:r>
      <w:proofErr w:type="spellEnd"/>
    </w:p>
    <w:p w14:paraId="13B1D311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 xml:space="preserve">Se activó el </w:t>
      </w:r>
      <w:proofErr w:type="spellStart"/>
      <w:r w:rsidRPr="00B06D9C">
        <w:rPr>
          <w:color w:val="auto"/>
        </w:rPr>
        <w:t>daemon</w:t>
      </w:r>
      <w:proofErr w:type="spellEnd"/>
      <w:r w:rsidRPr="00B06D9C">
        <w:rPr>
          <w:color w:val="auto"/>
        </w:rPr>
        <w:t xml:space="preserve"> de Docker dentro del clúster mediante:</w:t>
      </w:r>
    </w:p>
    <w:p w14:paraId="27FAE44B" w14:textId="77777777" w:rsidR="00A42D00" w:rsidRPr="00A42D00" w:rsidRDefault="00A42D00" w:rsidP="00A42D00">
      <w:pPr>
        <w:ind w:firstLine="708"/>
        <w:rPr>
          <w:color w:val="auto"/>
        </w:rPr>
      </w:pPr>
      <w:r w:rsidRPr="00A42D00">
        <w:rPr>
          <w:color w:val="auto"/>
        </w:rPr>
        <w:drawing>
          <wp:inline distT="0" distB="0" distL="0" distR="0" wp14:anchorId="37AAB871" wp14:editId="2B72A4DD">
            <wp:extent cx="1486107" cy="171474"/>
            <wp:effectExtent l="0" t="0" r="0" b="0"/>
            <wp:docPr id="118300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4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DA69" w14:textId="77777777" w:rsidR="00A42D00" w:rsidRPr="00A42D00" w:rsidRDefault="00A42D00" w:rsidP="00A42D00">
      <w:pPr>
        <w:ind w:firstLine="708"/>
        <w:rPr>
          <w:color w:val="auto"/>
        </w:rPr>
      </w:pPr>
    </w:p>
    <w:p w14:paraId="3E0BE971" w14:textId="77777777" w:rsidR="00A42D00" w:rsidRPr="00A42D00" w:rsidRDefault="00A42D00" w:rsidP="00A42D00">
      <w:pPr>
        <w:rPr>
          <w:color w:val="auto"/>
        </w:rPr>
      </w:pPr>
      <w:r w:rsidRPr="00B06D9C">
        <w:rPr>
          <w:color w:val="auto"/>
        </w:rPr>
        <w:t xml:space="preserve">Luego se construyó la imagen dentro del entorno de </w:t>
      </w:r>
      <w:proofErr w:type="spellStart"/>
      <w:r w:rsidRPr="00B06D9C">
        <w:rPr>
          <w:color w:val="auto"/>
        </w:rPr>
        <w:t>Minikube</w:t>
      </w:r>
      <w:proofErr w:type="spellEnd"/>
      <w:r w:rsidRPr="00B06D9C">
        <w:rPr>
          <w:color w:val="auto"/>
        </w:rPr>
        <w:t xml:space="preserve"> para poder utilizarla sin necesidad de subirla a un repositorio externo.</w:t>
      </w:r>
    </w:p>
    <w:p w14:paraId="6A07566F" w14:textId="77777777" w:rsidR="00A42D00" w:rsidRPr="00A42D00" w:rsidRDefault="00A42D00" w:rsidP="00A42D00">
      <w:pPr>
        <w:rPr>
          <w:color w:val="auto"/>
        </w:rPr>
      </w:pPr>
    </w:p>
    <w:p w14:paraId="368BDDFB" w14:textId="77777777" w:rsidR="00A42D00" w:rsidRPr="00A42D00" w:rsidRDefault="00A42D00" w:rsidP="00A42D00">
      <w:pPr>
        <w:rPr>
          <w:color w:val="auto"/>
        </w:rPr>
      </w:pPr>
    </w:p>
    <w:p w14:paraId="2ECFB11D" w14:textId="77777777" w:rsidR="00A42D00" w:rsidRDefault="00A42D00" w:rsidP="00A42D00">
      <w:pPr>
        <w:rPr>
          <w:color w:val="auto"/>
        </w:rPr>
      </w:pPr>
    </w:p>
    <w:p w14:paraId="2D077DD0" w14:textId="77777777" w:rsidR="00A42D00" w:rsidRDefault="00A42D00" w:rsidP="00A42D00">
      <w:pPr>
        <w:rPr>
          <w:color w:val="auto"/>
        </w:rPr>
      </w:pPr>
    </w:p>
    <w:p w14:paraId="24CC1C14" w14:textId="77777777" w:rsidR="00A42D00" w:rsidRDefault="00A42D00" w:rsidP="00A42D00">
      <w:pPr>
        <w:rPr>
          <w:color w:val="auto"/>
        </w:rPr>
      </w:pPr>
    </w:p>
    <w:p w14:paraId="414D419F" w14:textId="77777777" w:rsidR="00A42D00" w:rsidRDefault="00A42D00" w:rsidP="00A42D00">
      <w:pPr>
        <w:rPr>
          <w:color w:val="auto"/>
        </w:rPr>
      </w:pPr>
    </w:p>
    <w:p w14:paraId="36230F1E" w14:textId="77777777" w:rsidR="00A42D00" w:rsidRPr="00A42D00" w:rsidRDefault="00A42D00" w:rsidP="00A42D00">
      <w:pPr>
        <w:rPr>
          <w:color w:val="auto"/>
        </w:rPr>
      </w:pPr>
    </w:p>
    <w:p w14:paraId="70CA7196" w14:textId="77777777" w:rsidR="00A42D00" w:rsidRPr="00B06D9C" w:rsidRDefault="00A42D00" w:rsidP="00A42D00">
      <w:pPr>
        <w:spacing w:after="160" w:line="278" w:lineRule="auto"/>
        <w:rPr>
          <w:color w:val="auto"/>
        </w:rPr>
      </w:pPr>
    </w:p>
    <w:p w14:paraId="21746F58" w14:textId="77777777" w:rsidR="00A42D00" w:rsidRPr="00B06D9C" w:rsidRDefault="00A42D00" w:rsidP="00A42D00">
      <w:pPr>
        <w:spacing w:after="160" w:line="278" w:lineRule="auto"/>
        <w:rPr>
          <w:b/>
          <w:bCs/>
          <w:color w:val="auto"/>
          <w:lang w:val="en-US"/>
        </w:rPr>
      </w:pPr>
      <w:r w:rsidRPr="00B06D9C">
        <w:rPr>
          <w:b/>
          <w:bCs/>
          <w:color w:val="auto"/>
          <w:lang w:val="en-US"/>
        </w:rPr>
        <w:lastRenderedPageBreak/>
        <w:t xml:space="preserve">4.3 </w:t>
      </w:r>
      <w:proofErr w:type="spellStart"/>
      <w:r w:rsidRPr="00B06D9C">
        <w:rPr>
          <w:b/>
          <w:bCs/>
          <w:color w:val="auto"/>
          <w:lang w:val="en-US"/>
        </w:rPr>
        <w:t>Creación</w:t>
      </w:r>
      <w:proofErr w:type="spellEnd"/>
      <w:r w:rsidRPr="00B06D9C">
        <w:rPr>
          <w:b/>
          <w:bCs/>
          <w:color w:val="auto"/>
          <w:lang w:val="en-US"/>
        </w:rPr>
        <w:t xml:space="preserve"> del Deployment</w:t>
      </w:r>
    </w:p>
    <w:p w14:paraId="0AE05385" w14:textId="77777777" w:rsidR="00A42D00" w:rsidRPr="00B06D9C" w:rsidRDefault="00A42D00" w:rsidP="00A42D00">
      <w:pPr>
        <w:spacing w:after="160" w:line="278" w:lineRule="auto"/>
        <w:rPr>
          <w:color w:val="auto"/>
          <w:lang w:val="en-US"/>
        </w:rPr>
      </w:pPr>
      <w:proofErr w:type="spellStart"/>
      <w:r w:rsidRPr="00B06D9C">
        <w:rPr>
          <w:color w:val="auto"/>
          <w:lang w:val="en-US"/>
        </w:rPr>
        <w:t>Archivo</w:t>
      </w:r>
      <w:proofErr w:type="spellEnd"/>
      <w:r w:rsidRPr="00B06D9C">
        <w:rPr>
          <w:color w:val="auto"/>
          <w:lang w:val="en-US"/>
        </w:rPr>
        <w:t xml:space="preserve">: </w:t>
      </w:r>
      <w:proofErr w:type="spellStart"/>
      <w:proofErr w:type="gramStart"/>
      <w:r w:rsidRPr="00B06D9C">
        <w:rPr>
          <w:color w:val="auto"/>
          <w:highlight w:val="yellow"/>
          <w:lang w:val="en-US"/>
        </w:rPr>
        <w:t>deployment.yaml</w:t>
      </w:r>
      <w:proofErr w:type="spellEnd"/>
      <w:proofErr w:type="gramEnd"/>
    </w:p>
    <w:p w14:paraId="5AF0D2E8" w14:textId="77777777" w:rsidR="00A42D00" w:rsidRPr="00A42D00" w:rsidRDefault="00A42D00" w:rsidP="00A42D00">
      <w:pPr>
        <w:ind w:firstLine="708"/>
        <w:rPr>
          <w:color w:val="auto"/>
          <w:lang w:val="en-US"/>
        </w:rPr>
      </w:pPr>
      <w:r w:rsidRPr="00A42D00">
        <w:rPr>
          <w:color w:val="auto"/>
          <w:lang w:val="en-US"/>
        </w:rPr>
        <w:drawing>
          <wp:inline distT="0" distB="0" distL="0" distR="0" wp14:anchorId="682B8408" wp14:editId="68750743">
            <wp:extent cx="2505425" cy="4324954"/>
            <wp:effectExtent l="0" t="0" r="9525" b="0"/>
            <wp:docPr id="167579094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90947" name="Imagen 1" descr="Imagen que contiene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F3F5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 xml:space="preserve">El </w:t>
      </w:r>
      <w:proofErr w:type="spellStart"/>
      <w:r w:rsidRPr="00B06D9C">
        <w:rPr>
          <w:color w:val="auto"/>
        </w:rPr>
        <w:t>Deployment</w:t>
      </w:r>
      <w:proofErr w:type="spellEnd"/>
      <w:r w:rsidRPr="00B06D9C">
        <w:rPr>
          <w:color w:val="auto"/>
        </w:rPr>
        <w:t xml:space="preserve"> se encarga de:</w:t>
      </w:r>
    </w:p>
    <w:p w14:paraId="6EB6EA7F" w14:textId="77777777" w:rsidR="00A42D00" w:rsidRPr="00B06D9C" w:rsidRDefault="00A42D00" w:rsidP="00A42D00">
      <w:pPr>
        <w:numPr>
          <w:ilvl w:val="0"/>
          <w:numId w:val="2"/>
        </w:numPr>
        <w:spacing w:line="278" w:lineRule="auto"/>
        <w:rPr>
          <w:color w:val="auto"/>
        </w:rPr>
      </w:pPr>
      <w:r w:rsidRPr="00B06D9C">
        <w:rPr>
          <w:color w:val="auto"/>
        </w:rPr>
        <w:t xml:space="preserve">Crear y mantener el </w:t>
      </w:r>
      <w:proofErr w:type="spellStart"/>
      <w:r w:rsidRPr="00B06D9C">
        <w:rPr>
          <w:color w:val="auto"/>
        </w:rPr>
        <w:t>Pod</w:t>
      </w:r>
      <w:proofErr w:type="spellEnd"/>
    </w:p>
    <w:p w14:paraId="7A4F0AEF" w14:textId="77777777" w:rsidR="00A42D00" w:rsidRPr="00B06D9C" w:rsidRDefault="00A42D00" w:rsidP="00A42D00">
      <w:pPr>
        <w:numPr>
          <w:ilvl w:val="0"/>
          <w:numId w:val="2"/>
        </w:numPr>
        <w:spacing w:line="278" w:lineRule="auto"/>
        <w:rPr>
          <w:color w:val="auto"/>
        </w:rPr>
      </w:pPr>
      <w:r w:rsidRPr="00B06D9C">
        <w:rPr>
          <w:color w:val="auto"/>
        </w:rPr>
        <w:t>Ejecutar el contenedor</w:t>
      </w:r>
    </w:p>
    <w:p w14:paraId="45637C51" w14:textId="77777777" w:rsidR="00A42D00" w:rsidRPr="00B06D9C" w:rsidRDefault="00A42D00" w:rsidP="00A42D00">
      <w:pPr>
        <w:numPr>
          <w:ilvl w:val="0"/>
          <w:numId w:val="2"/>
        </w:numPr>
        <w:spacing w:line="278" w:lineRule="auto"/>
        <w:rPr>
          <w:color w:val="auto"/>
        </w:rPr>
      </w:pPr>
      <w:r w:rsidRPr="00B06D9C">
        <w:rPr>
          <w:color w:val="auto"/>
        </w:rPr>
        <w:t>Asegurar disponibilidad (</w:t>
      </w:r>
      <w:proofErr w:type="spellStart"/>
      <w:r w:rsidRPr="00B06D9C">
        <w:rPr>
          <w:color w:val="auto"/>
        </w:rPr>
        <w:t>Self-healing</w:t>
      </w:r>
      <w:proofErr w:type="spellEnd"/>
      <w:r w:rsidRPr="00B06D9C">
        <w:rPr>
          <w:color w:val="auto"/>
        </w:rPr>
        <w:t>)</w:t>
      </w:r>
    </w:p>
    <w:p w14:paraId="14A51542" w14:textId="77777777" w:rsidR="00A42D00" w:rsidRPr="00B06D9C" w:rsidRDefault="00A42D00" w:rsidP="00A42D00">
      <w:pPr>
        <w:numPr>
          <w:ilvl w:val="0"/>
          <w:numId w:val="2"/>
        </w:numPr>
        <w:spacing w:line="278" w:lineRule="auto"/>
        <w:rPr>
          <w:color w:val="auto"/>
        </w:rPr>
      </w:pPr>
      <w:r w:rsidRPr="00B06D9C">
        <w:rPr>
          <w:color w:val="auto"/>
        </w:rPr>
        <w:t>Gestionar réplicas y actualizaciones</w:t>
      </w:r>
    </w:p>
    <w:p w14:paraId="1C2D32AF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>Se aplica con:</w:t>
      </w:r>
    </w:p>
    <w:p w14:paraId="0CFE35C6" w14:textId="77777777" w:rsidR="00A42D00" w:rsidRPr="00A42D00" w:rsidRDefault="00A42D00" w:rsidP="00A42D00">
      <w:pPr>
        <w:ind w:firstLine="708"/>
        <w:rPr>
          <w:color w:val="auto"/>
        </w:rPr>
      </w:pPr>
      <w:r w:rsidRPr="00A42D00">
        <w:rPr>
          <w:color w:val="auto"/>
        </w:rPr>
        <w:drawing>
          <wp:inline distT="0" distB="0" distL="0" distR="0" wp14:anchorId="6CA485CE" wp14:editId="7EAE2253">
            <wp:extent cx="2429214" cy="238158"/>
            <wp:effectExtent l="0" t="0" r="9525" b="9525"/>
            <wp:docPr id="1466235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35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AA60" w14:textId="77777777" w:rsidR="00A42D00" w:rsidRPr="00A42D00" w:rsidRDefault="00A42D00" w:rsidP="00A42D00">
      <w:pPr>
        <w:ind w:firstLine="708"/>
        <w:rPr>
          <w:color w:val="auto"/>
        </w:rPr>
      </w:pPr>
    </w:p>
    <w:p w14:paraId="30D1D641" w14:textId="77777777" w:rsidR="00A42D00" w:rsidRPr="00A42D00" w:rsidRDefault="00A42D00" w:rsidP="00A42D00">
      <w:pPr>
        <w:ind w:firstLine="708"/>
        <w:rPr>
          <w:color w:val="auto"/>
        </w:rPr>
      </w:pPr>
    </w:p>
    <w:p w14:paraId="7D1549FC" w14:textId="77777777" w:rsidR="00A42D00" w:rsidRPr="00A42D00" w:rsidRDefault="00A42D00" w:rsidP="00A42D00">
      <w:pPr>
        <w:ind w:firstLine="708"/>
        <w:rPr>
          <w:color w:val="auto"/>
        </w:rPr>
      </w:pPr>
    </w:p>
    <w:p w14:paraId="34C4489A" w14:textId="77777777" w:rsidR="00A42D00" w:rsidRPr="00A42D00" w:rsidRDefault="00A42D00" w:rsidP="00A42D00">
      <w:pPr>
        <w:ind w:firstLine="708"/>
        <w:rPr>
          <w:color w:val="auto"/>
        </w:rPr>
      </w:pPr>
    </w:p>
    <w:p w14:paraId="6921FFC1" w14:textId="77777777" w:rsidR="00A42D00" w:rsidRPr="00A42D00" w:rsidRDefault="00A42D00" w:rsidP="00A42D00">
      <w:pPr>
        <w:ind w:firstLine="708"/>
        <w:rPr>
          <w:color w:val="auto"/>
        </w:rPr>
      </w:pPr>
    </w:p>
    <w:p w14:paraId="585D77B6" w14:textId="77777777" w:rsidR="00A42D00" w:rsidRDefault="00A42D00" w:rsidP="00A42D00">
      <w:pPr>
        <w:spacing w:after="160" w:line="278" w:lineRule="auto"/>
        <w:ind w:firstLine="708"/>
        <w:rPr>
          <w:color w:val="auto"/>
        </w:rPr>
      </w:pPr>
    </w:p>
    <w:p w14:paraId="1961D4DA" w14:textId="77777777" w:rsidR="00A42D00" w:rsidRDefault="00A42D00" w:rsidP="00A42D00">
      <w:pPr>
        <w:spacing w:after="160" w:line="278" w:lineRule="auto"/>
        <w:ind w:firstLine="708"/>
        <w:rPr>
          <w:color w:val="auto"/>
        </w:rPr>
      </w:pPr>
    </w:p>
    <w:p w14:paraId="09AFB4BF" w14:textId="77777777" w:rsidR="00A42D00" w:rsidRDefault="00A42D00" w:rsidP="00A42D00">
      <w:pPr>
        <w:spacing w:after="160" w:line="278" w:lineRule="auto"/>
        <w:ind w:firstLine="708"/>
        <w:rPr>
          <w:color w:val="auto"/>
        </w:rPr>
      </w:pPr>
    </w:p>
    <w:p w14:paraId="3AFE44E8" w14:textId="77777777" w:rsidR="00A42D00" w:rsidRPr="00B06D9C" w:rsidRDefault="00A42D00" w:rsidP="00A42D00">
      <w:pPr>
        <w:spacing w:after="160" w:line="278" w:lineRule="auto"/>
        <w:ind w:firstLine="708"/>
        <w:rPr>
          <w:color w:val="auto"/>
        </w:rPr>
      </w:pPr>
    </w:p>
    <w:p w14:paraId="14C670D7" w14:textId="77777777" w:rsidR="00A42D00" w:rsidRPr="00B06D9C" w:rsidRDefault="00A42D00" w:rsidP="00A42D00">
      <w:pPr>
        <w:spacing w:after="160" w:line="278" w:lineRule="auto"/>
        <w:rPr>
          <w:b/>
          <w:bCs/>
          <w:color w:val="auto"/>
        </w:rPr>
      </w:pPr>
      <w:r w:rsidRPr="00B06D9C">
        <w:rPr>
          <w:b/>
          <w:bCs/>
          <w:color w:val="auto"/>
        </w:rPr>
        <w:lastRenderedPageBreak/>
        <w:t>4.4 Exposición del servicio</w:t>
      </w:r>
    </w:p>
    <w:p w14:paraId="1BE394EA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 xml:space="preserve">Archivo: </w:t>
      </w:r>
      <w:proofErr w:type="spellStart"/>
      <w:proofErr w:type="gramStart"/>
      <w:r w:rsidRPr="00B06D9C">
        <w:rPr>
          <w:color w:val="auto"/>
          <w:highlight w:val="yellow"/>
        </w:rPr>
        <w:t>service.yaml</w:t>
      </w:r>
      <w:proofErr w:type="spellEnd"/>
      <w:proofErr w:type="gramEnd"/>
    </w:p>
    <w:p w14:paraId="04D4A051" w14:textId="77777777" w:rsidR="00A42D00" w:rsidRPr="00A42D00" w:rsidRDefault="00A42D00" w:rsidP="00A42D00">
      <w:pPr>
        <w:rPr>
          <w:color w:val="auto"/>
          <w:lang w:val="en-US"/>
        </w:rPr>
      </w:pPr>
      <w:r w:rsidRPr="00A42D00">
        <w:rPr>
          <w:color w:val="auto"/>
          <w:lang w:val="en-US"/>
        </w:rPr>
        <w:drawing>
          <wp:inline distT="0" distB="0" distL="0" distR="0" wp14:anchorId="7967B8F8" wp14:editId="1B2FF4D0">
            <wp:extent cx="2000529" cy="2715004"/>
            <wp:effectExtent l="0" t="0" r="0" b="9525"/>
            <wp:docPr id="116792501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2501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E597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>Permite acceder a la aplicación desde fuera del clúster.</w:t>
      </w:r>
    </w:p>
    <w:p w14:paraId="4572CB77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>Se aplica con:</w:t>
      </w:r>
    </w:p>
    <w:p w14:paraId="5FF46693" w14:textId="77777777" w:rsidR="00A42D00" w:rsidRPr="00A42D00" w:rsidRDefault="00A42D00" w:rsidP="00A42D00">
      <w:pPr>
        <w:ind w:firstLine="708"/>
        <w:rPr>
          <w:color w:val="auto"/>
        </w:rPr>
      </w:pPr>
      <w:r w:rsidRPr="00A42D00">
        <w:rPr>
          <w:color w:val="auto"/>
        </w:rPr>
        <w:drawing>
          <wp:inline distT="0" distB="0" distL="0" distR="0" wp14:anchorId="19CF86A3" wp14:editId="496CE219">
            <wp:extent cx="2210108" cy="247685"/>
            <wp:effectExtent l="0" t="0" r="0" b="0"/>
            <wp:docPr id="136169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99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0725" w14:textId="77777777" w:rsidR="00A42D00" w:rsidRPr="00B06D9C" w:rsidRDefault="00A42D00" w:rsidP="00A42D00">
      <w:pPr>
        <w:spacing w:after="160" w:line="278" w:lineRule="auto"/>
        <w:ind w:firstLine="708"/>
        <w:rPr>
          <w:color w:val="auto"/>
        </w:rPr>
      </w:pPr>
    </w:p>
    <w:p w14:paraId="07EEE5F2" w14:textId="77777777" w:rsidR="00A42D00" w:rsidRPr="00B06D9C" w:rsidRDefault="00A42D00" w:rsidP="00A42D00">
      <w:pPr>
        <w:spacing w:after="160" w:line="278" w:lineRule="auto"/>
        <w:rPr>
          <w:b/>
          <w:bCs/>
          <w:color w:val="auto"/>
        </w:rPr>
      </w:pPr>
      <w:r w:rsidRPr="00B06D9C">
        <w:rPr>
          <w:b/>
          <w:bCs/>
          <w:color w:val="auto"/>
        </w:rPr>
        <w:t>4.5 Acceso final a la aplicación</w:t>
      </w:r>
    </w:p>
    <w:p w14:paraId="72F81DAC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 xml:space="preserve">Desde Windows, con </w:t>
      </w:r>
      <w:proofErr w:type="gramStart"/>
      <w:r w:rsidRPr="00B06D9C">
        <w:rPr>
          <w:color w:val="auto"/>
        </w:rPr>
        <w:t>driver</w:t>
      </w:r>
      <w:proofErr w:type="gramEnd"/>
      <w:r w:rsidRPr="00B06D9C">
        <w:rPr>
          <w:color w:val="auto"/>
        </w:rPr>
        <w:t xml:space="preserve"> Docker, la forma correcta es:</w:t>
      </w:r>
    </w:p>
    <w:p w14:paraId="3397487F" w14:textId="77777777" w:rsidR="00A42D00" w:rsidRPr="00A42D00" w:rsidRDefault="00A42D00" w:rsidP="00A42D00">
      <w:pPr>
        <w:rPr>
          <w:color w:val="auto"/>
        </w:rPr>
      </w:pPr>
      <w:r w:rsidRPr="00A42D00">
        <w:rPr>
          <w:color w:val="auto"/>
        </w:rPr>
        <w:drawing>
          <wp:inline distT="0" distB="0" distL="0" distR="0" wp14:anchorId="712AAC79" wp14:editId="0D27A488">
            <wp:extent cx="2305372" cy="219106"/>
            <wp:effectExtent l="0" t="0" r="0" b="9525"/>
            <wp:docPr id="434522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22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F119" w14:textId="77777777" w:rsidR="00A42D00" w:rsidRPr="00A42D00" w:rsidRDefault="00A42D00" w:rsidP="00A42D00">
      <w:pPr>
        <w:rPr>
          <w:color w:val="auto"/>
        </w:rPr>
      </w:pPr>
      <w:r w:rsidRPr="00B06D9C">
        <w:rPr>
          <w:color w:val="auto"/>
        </w:rPr>
        <w:t>Esto crea un túnel y abre automáticamente la página en el navegador.</w:t>
      </w:r>
    </w:p>
    <w:p w14:paraId="1762386E" w14:textId="77777777" w:rsidR="00A42D00" w:rsidRPr="00B06D9C" w:rsidRDefault="00A42D00" w:rsidP="00A42D00">
      <w:pPr>
        <w:spacing w:after="160" w:line="278" w:lineRule="auto"/>
        <w:rPr>
          <w:color w:val="auto"/>
        </w:rPr>
      </w:pPr>
    </w:p>
    <w:p w14:paraId="2E1BA077" w14:textId="77777777" w:rsidR="00A42D00" w:rsidRPr="00B06D9C" w:rsidRDefault="00A42D00" w:rsidP="00A42D00">
      <w:pPr>
        <w:spacing w:after="160" w:line="278" w:lineRule="auto"/>
        <w:rPr>
          <w:b/>
          <w:bCs/>
          <w:color w:val="auto"/>
        </w:rPr>
      </w:pPr>
      <w:r w:rsidRPr="00B06D9C">
        <w:rPr>
          <w:b/>
          <w:bCs/>
          <w:color w:val="auto"/>
        </w:rPr>
        <w:t>5. Funcionamiento General</w:t>
      </w:r>
    </w:p>
    <w:p w14:paraId="74E7BA29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>El flujo del proyecto puede resumirse así:</w:t>
      </w:r>
    </w:p>
    <w:p w14:paraId="78DDBB4A" w14:textId="77777777" w:rsidR="00A42D00" w:rsidRPr="00B06D9C" w:rsidRDefault="00A42D00" w:rsidP="00A42D00">
      <w:pPr>
        <w:numPr>
          <w:ilvl w:val="0"/>
          <w:numId w:val="3"/>
        </w:numPr>
        <w:spacing w:line="278" w:lineRule="auto"/>
        <w:rPr>
          <w:color w:val="auto"/>
        </w:rPr>
      </w:pPr>
      <w:r w:rsidRPr="00B06D9C">
        <w:rPr>
          <w:b/>
          <w:bCs/>
          <w:color w:val="auto"/>
        </w:rPr>
        <w:t>Docker</w:t>
      </w:r>
      <w:r w:rsidRPr="00B06D9C">
        <w:rPr>
          <w:color w:val="auto"/>
        </w:rPr>
        <w:t xml:space="preserve"> empaqueta la aplicación (HTML + NGINX)</w:t>
      </w:r>
    </w:p>
    <w:p w14:paraId="6D670496" w14:textId="77777777" w:rsidR="00A42D00" w:rsidRPr="00B06D9C" w:rsidRDefault="00A42D00" w:rsidP="00A42D00">
      <w:pPr>
        <w:numPr>
          <w:ilvl w:val="0"/>
          <w:numId w:val="3"/>
        </w:numPr>
        <w:spacing w:line="278" w:lineRule="auto"/>
        <w:rPr>
          <w:color w:val="auto"/>
        </w:rPr>
      </w:pPr>
      <w:proofErr w:type="spellStart"/>
      <w:r w:rsidRPr="00B06D9C">
        <w:rPr>
          <w:b/>
          <w:bCs/>
          <w:color w:val="auto"/>
        </w:rPr>
        <w:t>Minikube</w:t>
      </w:r>
      <w:proofErr w:type="spellEnd"/>
      <w:r w:rsidRPr="00B06D9C">
        <w:rPr>
          <w:color w:val="auto"/>
        </w:rPr>
        <w:t xml:space="preserve"> ejecuta </w:t>
      </w:r>
      <w:proofErr w:type="spellStart"/>
      <w:r w:rsidRPr="00B06D9C">
        <w:rPr>
          <w:color w:val="auto"/>
        </w:rPr>
        <w:t>Kubernetes</w:t>
      </w:r>
      <w:proofErr w:type="spellEnd"/>
      <w:r w:rsidRPr="00B06D9C">
        <w:rPr>
          <w:color w:val="auto"/>
        </w:rPr>
        <w:t xml:space="preserve"> localmente</w:t>
      </w:r>
    </w:p>
    <w:p w14:paraId="2427CE54" w14:textId="77777777" w:rsidR="00A42D00" w:rsidRPr="00B06D9C" w:rsidRDefault="00A42D00" w:rsidP="00A42D00">
      <w:pPr>
        <w:numPr>
          <w:ilvl w:val="0"/>
          <w:numId w:val="3"/>
        </w:numPr>
        <w:spacing w:line="278" w:lineRule="auto"/>
        <w:rPr>
          <w:color w:val="auto"/>
        </w:rPr>
      </w:pPr>
      <w:proofErr w:type="spellStart"/>
      <w:r w:rsidRPr="00B06D9C">
        <w:rPr>
          <w:b/>
          <w:bCs/>
          <w:color w:val="auto"/>
        </w:rPr>
        <w:t>Kubernetes</w:t>
      </w:r>
      <w:proofErr w:type="spellEnd"/>
      <w:r w:rsidRPr="00B06D9C">
        <w:rPr>
          <w:color w:val="auto"/>
        </w:rPr>
        <w:t xml:space="preserve"> crea un </w:t>
      </w:r>
      <w:proofErr w:type="spellStart"/>
      <w:r w:rsidRPr="00B06D9C">
        <w:rPr>
          <w:color w:val="auto"/>
        </w:rPr>
        <w:t>Pod</w:t>
      </w:r>
      <w:proofErr w:type="spellEnd"/>
      <w:r w:rsidRPr="00B06D9C">
        <w:rPr>
          <w:color w:val="auto"/>
        </w:rPr>
        <w:t xml:space="preserve"> mediante un </w:t>
      </w:r>
      <w:proofErr w:type="spellStart"/>
      <w:r w:rsidRPr="00B06D9C">
        <w:rPr>
          <w:color w:val="auto"/>
        </w:rPr>
        <w:t>Deployment</w:t>
      </w:r>
      <w:proofErr w:type="spellEnd"/>
    </w:p>
    <w:p w14:paraId="26232C48" w14:textId="77777777" w:rsidR="00A42D00" w:rsidRPr="00B06D9C" w:rsidRDefault="00A42D00" w:rsidP="00A42D00">
      <w:pPr>
        <w:numPr>
          <w:ilvl w:val="0"/>
          <w:numId w:val="3"/>
        </w:numPr>
        <w:spacing w:line="278" w:lineRule="auto"/>
        <w:rPr>
          <w:color w:val="auto"/>
        </w:rPr>
      </w:pPr>
      <w:proofErr w:type="spellStart"/>
      <w:r w:rsidRPr="00B06D9C">
        <w:rPr>
          <w:b/>
          <w:bCs/>
          <w:color w:val="auto"/>
        </w:rPr>
        <w:t>Kubernetes</w:t>
      </w:r>
      <w:proofErr w:type="spellEnd"/>
      <w:r w:rsidRPr="00B06D9C">
        <w:rPr>
          <w:color w:val="auto"/>
        </w:rPr>
        <w:t xml:space="preserve"> expone la aplicación mediante un </w:t>
      </w:r>
      <w:proofErr w:type="spellStart"/>
      <w:r w:rsidRPr="00B06D9C">
        <w:rPr>
          <w:color w:val="auto"/>
        </w:rPr>
        <w:t>Service</w:t>
      </w:r>
      <w:proofErr w:type="spellEnd"/>
    </w:p>
    <w:p w14:paraId="2E668FBD" w14:textId="77777777" w:rsidR="00A42D00" w:rsidRPr="00A42D00" w:rsidRDefault="00A42D00" w:rsidP="00A42D00">
      <w:pPr>
        <w:numPr>
          <w:ilvl w:val="0"/>
          <w:numId w:val="3"/>
        </w:numPr>
        <w:spacing w:line="278" w:lineRule="auto"/>
        <w:rPr>
          <w:color w:val="auto"/>
        </w:rPr>
      </w:pPr>
      <w:r w:rsidRPr="00B06D9C">
        <w:rPr>
          <w:b/>
          <w:bCs/>
          <w:color w:val="auto"/>
        </w:rPr>
        <w:t>El usuario accede a la aplicación web</w:t>
      </w:r>
      <w:r w:rsidRPr="00B06D9C">
        <w:rPr>
          <w:color w:val="auto"/>
        </w:rPr>
        <w:t xml:space="preserve"> desde el navegador</w:t>
      </w:r>
    </w:p>
    <w:p w14:paraId="2FA50760" w14:textId="77777777" w:rsidR="00A42D00" w:rsidRPr="00A42D00" w:rsidRDefault="00A42D00" w:rsidP="00A42D00">
      <w:pPr>
        <w:ind w:left="720"/>
        <w:rPr>
          <w:color w:val="auto"/>
        </w:rPr>
      </w:pPr>
    </w:p>
    <w:p w14:paraId="6918ACD0" w14:textId="77777777" w:rsidR="00A42D00" w:rsidRPr="00A42D00" w:rsidRDefault="00A42D00" w:rsidP="00A42D00">
      <w:pPr>
        <w:ind w:left="720"/>
        <w:rPr>
          <w:color w:val="auto"/>
        </w:rPr>
      </w:pPr>
    </w:p>
    <w:p w14:paraId="72AA9794" w14:textId="77777777" w:rsidR="00A42D00" w:rsidRDefault="00A42D00" w:rsidP="00A42D00">
      <w:pPr>
        <w:spacing w:line="278" w:lineRule="auto"/>
        <w:ind w:left="720"/>
        <w:rPr>
          <w:color w:val="auto"/>
        </w:rPr>
      </w:pPr>
    </w:p>
    <w:p w14:paraId="4F9B641C" w14:textId="77777777" w:rsidR="00A42D00" w:rsidRDefault="00A42D00" w:rsidP="00A42D00">
      <w:pPr>
        <w:spacing w:line="278" w:lineRule="auto"/>
        <w:ind w:left="720"/>
        <w:rPr>
          <w:color w:val="auto"/>
        </w:rPr>
      </w:pPr>
    </w:p>
    <w:p w14:paraId="4F0CD70D" w14:textId="77777777" w:rsidR="00A42D00" w:rsidRPr="00B06D9C" w:rsidRDefault="00A42D00" w:rsidP="00A42D00">
      <w:pPr>
        <w:spacing w:line="278" w:lineRule="auto"/>
        <w:ind w:left="720"/>
        <w:rPr>
          <w:color w:val="auto"/>
        </w:rPr>
      </w:pPr>
    </w:p>
    <w:p w14:paraId="1585F7D0" w14:textId="77777777" w:rsidR="00A42D00" w:rsidRPr="00B06D9C" w:rsidRDefault="00A42D00" w:rsidP="00A42D00">
      <w:pPr>
        <w:spacing w:after="160" w:line="278" w:lineRule="auto"/>
        <w:rPr>
          <w:b/>
          <w:bCs/>
          <w:color w:val="auto"/>
        </w:rPr>
      </w:pPr>
      <w:r w:rsidRPr="00B06D9C">
        <w:rPr>
          <w:b/>
          <w:bCs/>
          <w:color w:val="auto"/>
        </w:rPr>
        <w:lastRenderedPageBreak/>
        <w:t>6. Conclusión</w:t>
      </w:r>
    </w:p>
    <w:p w14:paraId="4F80A188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 xml:space="preserve">El proyecto permitió comprender y aplicar los conceptos fundamentales de contenedores y orquestación mediante </w:t>
      </w:r>
      <w:proofErr w:type="spellStart"/>
      <w:r w:rsidRPr="00B06D9C">
        <w:rPr>
          <w:color w:val="auto"/>
        </w:rPr>
        <w:t>Kubernetes</w:t>
      </w:r>
      <w:proofErr w:type="spellEnd"/>
      <w:r w:rsidRPr="00B06D9C">
        <w:rPr>
          <w:color w:val="auto"/>
        </w:rPr>
        <w:t xml:space="preserve">. Se logró desplegar una aplicación funcional, accesible desde el host, validando el flujo completo: </w:t>
      </w:r>
      <w:r w:rsidRPr="00B06D9C">
        <w:rPr>
          <w:b/>
          <w:bCs/>
          <w:color w:val="auto"/>
        </w:rPr>
        <w:t xml:space="preserve">imagen → </w:t>
      </w:r>
      <w:proofErr w:type="spellStart"/>
      <w:r w:rsidRPr="00B06D9C">
        <w:rPr>
          <w:b/>
          <w:bCs/>
          <w:color w:val="auto"/>
        </w:rPr>
        <w:t>pod</w:t>
      </w:r>
      <w:proofErr w:type="spellEnd"/>
      <w:r w:rsidRPr="00B06D9C">
        <w:rPr>
          <w:b/>
          <w:bCs/>
          <w:color w:val="auto"/>
        </w:rPr>
        <w:t xml:space="preserve"> → servicio → acceso externo</w:t>
      </w:r>
      <w:r w:rsidRPr="00B06D9C">
        <w:rPr>
          <w:color w:val="auto"/>
        </w:rPr>
        <w:t>.</w:t>
      </w:r>
    </w:p>
    <w:p w14:paraId="14C1B660" w14:textId="77777777" w:rsidR="00A42D00" w:rsidRPr="00B06D9C" w:rsidRDefault="00A42D00" w:rsidP="00A42D00">
      <w:pPr>
        <w:spacing w:after="160" w:line="278" w:lineRule="auto"/>
        <w:rPr>
          <w:color w:val="auto"/>
        </w:rPr>
      </w:pPr>
      <w:r w:rsidRPr="00B06D9C">
        <w:rPr>
          <w:color w:val="auto"/>
        </w:rPr>
        <w:t>Esto demuestra el uso correcto de herramientas modernas utilizadas en entornos profesionales de despliegue y DevOps.</w:t>
      </w:r>
    </w:p>
    <w:p w14:paraId="417778B2" w14:textId="77777777" w:rsidR="00E94B5F" w:rsidRPr="004B7E44" w:rsidRDefault="00E94B5F" w:rsidP="004B7E44"/>
    <w:sectPr w:rsidR="00E94B5F" w:rsidRPr="004B7E44" w:rsidSect="000821D9">
      <w:headerReference w:type="default" r:id="rId17"/>
      <w:footerReference w:type="default" r:id="rId18"/>
      <w:footerReference w:type="first" r:id="rId19"/>
      <w:pgSz w:w="11906" w:h="16838" w:code="9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D3704" w14:textId="77777777" w:rsidR="00683260" w:rsidRDefault="00683260" w:rsidP="004B7E44">
      <w:r>
        <w:separator/>
      </w:r>
    </w:p>
  </w:endnote>
  <w:endnote w:type="continuationSeparator" w:id="0">
    <w:p w14:paraId="03E2E2AB" w14:textId="77777777" w:rsidR="00683260" w:rsidRDefault="00683260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1609CBFA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277030B8" w14:textId="3F2D2EE7" w:rsidR="004B7E44" w:rsidRDefault="00A42D00" w:rsidP="004B7E44">
          <w:pPr>
            <w:pStyle w:val="Piedepgina"/>
          </w:pPr>
          <w:r>
            <w:rPr>
              <w:lang w:bidi="es-ES"/>
            </w:rPr>
            <w:t>KUBERNETES</w:t>
          </w:r>
          <w:r w:rsidR="004B7E44">
            <w:rPr>
              <w:lang w:bidi="es-ES"/>
            </w:rPr>
            <w:t xml:space="preserve"> 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BAC7A8" w14:textId="77777777" w:rsidR="005A718F" w:rsidRDefault="005A718F" w:rsidP="004B7E44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9120E9">
          <w:rPr>
            <w:noProof/>
            <w:lang w:bidi="es-ES"/>
          </w:rPr>
          <w:t>1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24DDE" w14:textId="77777777" w:rsidR="00683260" w:rsidRDefault="00683260" w:rsidP="004B7E44">
      <w:r>
        <w:separator/>
      </w:r>
    </w:p>
  </w:footnote>
  <w:footnote w:type="continuationSeparator" w:id="0">
    <w:p w14:paraId="288F2961" w14:textId="77777777" w:rsidR="00683260" w:rsidRDefault="00683260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1F19FDB0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2358C212" w14:textId="77777777" w:rsidR="004B7E44" w:rsidRDefault="004B7E44" w:rsidP="004B7E44">
          <w:pPr>
            <w:pStyle w:val="Encabezado"/>
          </w:pPr>
          <w:r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5F6E5EC0" wp14:editId="0A9D0557">
                    <wp:extent cx="1352282" cy="592428"/>
                    <wp:effectExtent l="0" t="0" r="19685" b="17780"/>
                    <wp:docPr id="11" name="Rectángul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solidFill>
                              <a:srgbClr val="0082AA"/>
                            </a:solidFill>
                            <a:ln>
                              <a:solidFill>
                                <a:srgbClr val="0082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1D2850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  <w:lang w:bidi="es-ES"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  <w:lang w:bidi="es-ES"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  <w:lang w:bidi="es-ES"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5F6E5EC0" id="Rectángulo 11" o:spid="_x0000_s103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" fillcolor="#0082aa" strokecolor="#0082aa" strokeweight="2pt">
                    <v:textbox>
                      <w:txbxContent>
                        <w:p w14:paraId="491D2850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  <w:lang w:bidi="es-ES"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  <w:lang w:bidi="es-ES"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  <w:lang w:bidi="es-ES"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  <w:lang w:bidi="es-ES"/>
                            </w:rPr>
                            <w:t>2</w:t>
                          </w:r>
                          <w:r w:rsidRPr="004B7E44">
                            <w:rPr>
                              <w:b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77759"/>
    <w:multiLevelType w:val="multilevel"/>
    <w:tmpl w:val="3A26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2D6230"/>
    <w:multiLevelType w:val="multilevel"/>
    <w:tmpl w:val="34E0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DA13A7"/>
    <w:multiLevelType w:val="multilevel"/>
    <w:tmpl w:val="525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252290">
    <w:abstractNumId w:val="0"/>
  </w:num>
  <w:num w:numId="2" w16cid:durableId="403068840">
    <w:abstractNumId w:val="2"/>
  </w:num>
  <w:num w:numId="3" w16cid:durableId="182212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00"/>
    <w:rsid w:val="000821D9"/>
    <w:rsid w:val="00293B83"/>
    <w:rsid w:val="004A70AC"/>
    <w:rsid w:val="004B7E44"/>
    <w:rsid w:val="004D5252"/>
    <w:rsid w:val="004F2B86"/>
    <w:rsid w:val="005A718F"/>
    <w:rsid w:val="00683260"/>
    <w:rsid w:val="006A3CE7"/>
    <w:rsid w:val="007516CF"/>
    <w:rsid w:val="008B33BC"/>
    <w:rsid w:val="009120E9"/>
    <w:rsid w:val="00945900"/>
    <w:rsid w:val="009A1D26"/>
    <w:rsid w:val="009C396C"/>
    <w:rsid w:val="00A14503"/>
    <w:rsid w:val="00A42D00"/>
    <w:rsid w:val="00B572B4"/>
    <w:rsid w:val="00C10884"/>
    <w:rsid w:val="00D106E4"/>
    <w:rsid w:val="00D7562D"/>
    <w:rsid w:val="00DB26A7"/>
    <w:rsid w:val="00E76CAD"/>
    <w:rsid w:val="00E9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5725B0"/>
  <w15:chartTrackingRefBased/>
  <w15:docId w15:val="{18F69E3D-18F9-496B-B55E-36E1509B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Ttulo1">
    <w:name w:val="heading 1"/>
    <w:basedOn w:val="Normal"/>
    <w:link w:val="Ttulo1C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Ttulo2">
    <w:name w:val="heading 2"/>
    <w:basedOn w:val="Normal"/>
    <w:link w:val="Ttulo2C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Ttulo3">
    <w:name w:val="heading 3"/>
    <w:basedOn w:val="Normal"/>
    <w:link w:val="Ttulo3C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Ttulo4">
    <w:name w:val="heading 4"/>
    <w:basedOn w:val="Normal"/>
    <w:link w:val="Ttulo4C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Ttulo5">
    <w:name w:val="heading 5"/>
    <w:basedOn w:val="Normal"/>
    <w:next w:val="Normal"/>
    <w:link w:val="Ttulo5C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tulo">
    <w:name w:val="Title"/>
    <w:basedOn w:val="Normal"/>
    <w:link w:val="TtuloCar"/>
    <w:uiPriority w:val="1"/>
    <w:qFormat/>
    <w:rsid w:val="009A1D26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96"/>
      <w:szCs w:val="40"/>
    </w:rPr>
  </w:style>
  <w:style w:type="character" w:customStyle="1" w:styleId="TtuloCar">
    <w:name w:val="Título Car"/>
    <w:basedOn w:val="Fuentedeprrafopredeter"/>
    <w:link w:val="Ttulo"/>
    <w:uiPriority w:val="1"/>
    <w:rsid w:val="009A1D26"/>
    <w:rPr>
      <w:rFonts w:asciiTheme="majorHAnsi" w:eastAsia="Times New Roman" w:hAnsiTheme="majorHAnsi" w:cs="Times New Roman"/>
      <w:b/>
      <w:caps/>
      <w:color w:val="FFFFFF" w:themeColor="background1"/>
      <w:sz w:val="96"/>
      <w:szCs w:val="40"/>
    </w:rPr>
  </w:style>
  <w:style w:type="paragraph" w:styleId="Subttulo">
    <w:name w:val="Subtitle"/>
    <w:basedOn w:val="Normal"/>
    <w:link w:val="SubttuloC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tuloCar">
    <w:name w:val="Subtítulo Car"/>
    <w:basedOn w:val="Fuentedeprrafopredeter"/>
    <w:link w:val="Subttulo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Sinespaciado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Ttulo2Car">
    <w:name w:val="Título 2 Car"/>
    <w:basedOn w:val="Fuentedeprrafopredeter"/>
    <w:link w:val="Ttulo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Ttulo3Car">
    <w:name w:val="Título 3 Car"/>
    <w:basedOn w:val="Fuentedeprrafopredeter"/>
    <w:link w:val="Ttulo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Ttulo4Car">
    <w:name w:val="Título 4 Car"/>
    <w:basedOn w:val="Fuentedeprrafopredeter"/>
    <w:link w:val="Ttulo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aptulo">
    <w:name w:val="Capítulo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Ttulo5Car">
    <w:name w:val="Título 5 Car"/>
    <w:basedOn w:val="Fuentedeprrafopredeter"/>
    <w:link w:val="Ttulo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A718F"/>
    <w:pPr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8F"/>
  </w:style>
  <w:style w:type="paragraph" w:styleId="Piedepgina">
    <w:name w:val="footer"/>
    <w:basedOn w:val="Normal"/>
    <w:link w:val="PiedepginaCar"/>
    <w:uiPriority w:val="99"/>
    <w:unhideWhenUsed/>
    <w:rsid w:val="005A718F"/>
    <w:pPr>
      <w:spacing w:line="240" w:lineRule="auto"/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8F"/>
  </w:style>
  <w:style w:type="character" w:styleId="Textodelmarcadordeposicin">
    <w:name w:val="Placeholder Text"/>
    <w:basedOn w:val="Fuentedeprrafopredeter"/>
    <w:uiPriority w:val="99"/>
    <w:semiHidden/>
    <w:rsid w:val="00945900"/>
    <w:rPr>
      <w:color w:val="808080"/>
    </w:rPr>
  </w:style>
  <w:style w:type="table" w:styleId="Tablaconcuadrcula5oscura-nfasis1">
    <w:name w:val="Grid Table 5 Dark Accent 1"/>
    <w:basedOn w:val="Tablanormal"/>
    <w:uiPriority w:val="50"/>
    <w:rsid w:val="00A42D00"/>
    <w:pPr>
      <w:spacing w:after="0" w:line="240" w:lineRule="auto"/>
    </w:pPr>
    <w:rPr>
      <w:kern w:val="2"/>
      <w:sz w:val="24"/>
      <w:szCs w:val="24"/>
      <w:lang w:val="es-AR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BD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063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063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4063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4063E" w:themeFill="accent1"/>
      </w:tcPr>
    </w:tblStylePr>
    <w:tblStylePr w:type="band1Vert">
      <w:tblPr/>
      <w:tcPr>
        <w:shd w:val="clear" w:color="auto" w:fill="FA7BA8" w:themeFill="accent1" w:themeFillTint="66"/>
      </w:tcPr>
    </w:tblStylePr>
    <w:tblStylePr w:type="band1Horz">
      <w:tblPr/>
      <w:tcPr>
        <w:shd w:val="clear" w:color="auto" w:fill="FA7BA8" w:themeFill="accent1" w:themeFillTint="66"/>
      </w:tcPr>
    </w:tblStylePr>
  </w:style>
  <w:style w:type="paragraph" w:styleId="Prrafodelista">
    <w:name w:val="List Paragraph"/>
    <w:basedOn w:val="Normal"/>
    <w:uiPriority w:val="34"/>
    <w:unhideWhenUsed/>
    <w:qFormat/>
    <w:rsid w:val="00A42D00"/>
    <w:pPr>
      <w:ind w:left="720"/>
      <w:contextualSpacing/>
    </w:pPr>
  </w:style>
  <w:style w:type="table" w:styleId="Tablaconcuadrcula5oscura-nfasis3">
    <w:name w:val="Grid Table 5 Dark Accent 3"/>
    <w:basedOn w:val="Tablanormal"/>
    <w:uiPriority w:val="50"/>
    <w:rsid w:val="00A42D0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1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7D7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7D7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7D7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7D74" w:themeFill="accent3"/>
      </w:tcPr>
    </w:tblStylePr>
    <w:tblStylePr w:type="band1Vert">
      <w:tblPr/>
      <w:tcPr>
        <w:shd w:val="clear" w:color="auto" w:fill="8BE4DB" w:themeFill="accent3" w:themeFillTint="66"/>
      </w:tcPr>
    </w:tblStylePr>
    <w:tblStylePr w:type="band1Horz">
      <w:tblPr/>
      <w:tcPr>
        <w:shd w:val="clear" w:color="auto" w:fill="8BE4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rre\AppData\Roaming\Microsoft\Templates\Informe%20empresarial%20(dise&#241;o%20Profesional)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Informe empresarial (diseño Profesional)</Template>
  <TotalTime>11</TotalTime>
  <Pages>6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Joaquin Sosa Torres</dc:creator>
  <cp:keywords/>
  <dc:description/>
  <cp:lastModifiedBy>Lucas Joaquin Sosa Torres</cp:lastModifiedBy>
  <cp:revision>2</cp:revision>
  <cp:lastPrinted>2025-12-02T21:44:00Z</cp:lastPrinted>
  <dcterms:created xsi:type="dcterms:W3CDTF">2025-12-02T21:33:00Z</dcterms:created>
  <dcterms:modified xsi:type="dcterms:W3CDTF">2025-12-02T21:44:00Z</dcterms:modified>
</cp:coreProperties>
</file>